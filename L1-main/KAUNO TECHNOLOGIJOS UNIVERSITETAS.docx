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81E7" w14:textId="77777777" w:rsidR="00906F8C" w:rsidRDefault="00906F8C" w:rsidP="004771C9">
      <w:pPr>
        <w:pStyle w:val="Vireliouraai"/>
      </w:pPr>
      <w:r>
        <w:rPr>
          <w:noProof/>
          <w:lang w:eastAsia="lt-LT"/>
        </w:rPr>
        <w:drawing>
          <wp:inline distT="0" distB="0" distL="0" distR="0" wp14:anchorId="5E572CB1" wp14:editId="515A7910">
            <wp:extent cx="640800" cy="734400"/>
            <wp:effectExtent l="0" t="0" r="6985" b="8890"/>
            <wp:docPr id="1" name="Picture 1" descr="KTU logo_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TU logo_L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7" t="9830" r="11285" b="9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" cy="7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8384" w14:textId="77777777" w:rsidR="00D560C9" w:rsidRPr="00844988" w:rsidRDefault="00906F8C" w:rsidP="00906F8C">
      <w:pPr>
        <w:pStyle w:val="Vireliouraaiparykintas"/>
      </w:pPr>
      <w:r w:rsidRPr="00844988">
        <w:t>Kauno technologijos universitetas</w:t>
      </w:r>
    </w:p>
    <w:p w14:paraId="25D31787" w14:textId="77777777" w:rsidR="00D560C9" w:rsidRPr="00844988" w:rsidRDefault="00906F8C" w:rsidP="00906F8C">
      <w:pPr>
        <w:pStyle w:val="Vireliouraai"/>
      </w:pPr>
      <w:r>
        <w:t xml:space="preserve">Informatikos </w:t>
      </w:r>
      <w:r w:rsidRPr="00906F8C">
        <w:t>fakultetas</w:t>
      </w:r>
    </w:p>
    <w:p w14:paraId="2E3A4ED7" w14:textId="77777777" w:rsidR="00D560C9" w:rsidRPr="00906F8C" w:rsidRDefault="00D560C9" w:rsidP="00906F8C">
      <w:pPr>
        <w:pStyle w:val="Vireliouraai"/>
      </w:pPr>
    </w:p>
    <w:p w14:paraId="0DEF5BCF" w14:textId="77777777" w:rsidR="00D560C9" w:rsidRPr="00906F8C" w:rsidRDefault="00D560C9" w:rsidP="00906F8C">
      <w:pPr>
        <w:pStyle w:val="Vireliouraai"/>
      </w:pPr>
    </w:p>
    <w:p w14:paraId="32A1D58A" w14:textId="77777777" w:rsidR="00D560C9" w:rsidRPr="00906F8C" w:rsidRDefault="00D560C9" w:rsidP="00906F8C">
      <w:pPr>
        <w:pStyle w:val="Vireliouraai"/>
      </w:pPr>
    </w:p>
    <w:p w14:paraId="0589D199" w14:textId="77777777" w:rsidR="00D560C9" w:rsidRPr="00906F8C" w:rsidRDefault="00D560C9" w:rsidP="00906F8C">
      <w:pPr>
        <w:pStyle w:val="Vireliouraai"/>
      </w:pPr>
    </w:p>
    <w:p w14:paraId="133A927B" w14:textId="77777777" w:rsidR="00D560C9" w:rsidRPr="00906F8C" w:rsidRDefault="00D560C9" w:rsidP="00906F8C">
      <w:pPr>
        <w:pStyle w:val="Vireliouraai"/>
      </w:pPr>
    </w:p>
    <w:p w14:paraId="49123F7E" w14:textId="77777777" w:rsidR="00D560C9" w:rsidRPr="00906F8C" w:rsidRDefault="00D560C9" w:rsidP="00906F8C">
      <w:pPr>
        <w:pStyle w:val="Vireliouraai"/>
      </w:pPr>
    </w:p>
    <w:p w14:paraId="5C1A9133" w14:textId="77777777" w:rsidR="004C3D88" w:rsidRPr="00906F8C" w:rsidRDefault="004C3D88" w:rsidP="00906F8C">
      <w:pPr>
        <w:pStyle w:val="Vireliouraai"/>
      </w:pPr>
    </w:p>
    <w:p w14:paraId="024135DC" w14:textId="77777777" w:rsidR="004C3D88" w:rsidRPr="00906F8C" w:rsidRDefault="004C3D88" w:rsidP="00906F8C">
      <w:pPr>
        <w:pStyle w:val="Vireliouraai"/>
      </w:pPr>
    </w:p>
    <w:p w14:paraId="1ABBF4B8" w14:textId="77777777" w:rsidR="00D560C9" w:rsidRPr="00906F8C" w:rsidRDefault="00D560C9" w:rsidP="00906F8C">
      <w:pPr>
        <w:pStyle w:val="Vireliouraai"/>
      </w:pPr>
    </w:p>
    <w:p w14:paraId="37A7E860" w14:textId="77777777" w:rsidR="00D560C9" w:rsidRPr="00906F8C" w:rsidRDefault="00D560C9" w:rsidP="00906F8C">
      <w:pPr>
        <w:pStyle w:val="Vireliouraai"/>
      </w:pPr>
    </w:p>
    <w:p w14:paraId="3F8A77D4" w14:textId="77777777" w:rsidR="00D560C9" w:rsidRPr="00906F8C" w:rsidRDefault="00D560C9" w:rsidP="00906F8C">
      <w:pPr>
        <w:pStyle w:val="Vireliouraai"/>
      </w:pPr>
    </w:p>
    <w:p w14:paraId="3E23C866" w14:textId="77777777" w:rsidR="004C3D88" w:rsidRPr="00844988" w:rsidRDefault="00906F8C" w:rsidP="004771C9">
      <w:pPr>
        <w:pStyle w:val="Ataskaitospavadinimas"/>
      </w:pPr>
      <w:r>
        <w:t>Objektinis programavimas</w:t>
      </w:r>
      <w:r w:rsidR="009E0401">
        <w:t xml:space="preserve"> </w:t>
      </w:r>
      <w:r w:rsidR="00970322">
        <w:t>I</w:t>
      </w:r>
      <w:r w:rsidR="009E0401">
        <w:t xml:space="preserve"> (P175B118</w:t>
      </w:r>
      <w:r w:rsidR="00D5274E" w:rsidRPr="00844988">
        <w:t>)</w:t>
      </w:r>
    </w:p>
    <w:p w14:paraId="7DCBB65C" w14:textId="77777777" w:rsidR="00D560C9" w:rsidRPr="00844988" w:rsidRDefault="00906F8C" w:rsidP="004771C9">
      <w:pPr>
        <w:pStyle w:val="Ataskaita"/>
      </w:pPr>
      <w:r>
        <w:t>Laboratorinių darbų ataskaita</w:t>
      </w:r>
    </w:p>
    <w:p w14:paraId="0B1FE84D" w14:textId="77777777" w:rsidR="00D560C9" w:rsidRPr="00844988" w:rsidRDefault="00D560C9" w:rsidP="004771C9">
      <w:pPr>
        <w:pStyle w:val="Vireliouraai"/>
      </w:pPr>
    </w:p>
    <w:p w14:paraId="621F95A2" w14:textId="77777777" w:rsidR="00D560C9" w:rsidRPr="00844988" w:rsidRDefault="00D560C9" w:rsidP="004771C9">
      <w:pPr>
        <w:pStyle w:val="Vireliouraai"/>
      </w:pPr>
    </w:p>
    <w:p w14:paraId="70BC4283" w14:textId="77777777" w:rsidR="00D560C9" w:rsidRPr="00844988" w:rsidRDefault="00D560C9" w:rsidP="004771C9">
      <w:pPr>
        <w:pStyle w:val="Vireliouraai"/>
      </w:pPr>
    </w:p>
    <w:p w14:paraId="0150938E" w14:textId="77777777" w:rsidR="00D560C9" w:rsidRPr="00844988" w:rsidRDefault="00D560C9" w:rsidP="00C423D0">
      <w:pPr>
        <w:pStyle w:val="Autorirmasvirutinis"/>
      </w:pPr>
    </w:p>
    <w:p w14:paraId="0B395AB9" w14:textId="357BBC39" w:rsidR="00B9724D" w:rsidRDefault="00A0560D" w:rsidP="00A0560D">
      <w:pPr>
        <w:pStyle w:val="Autoriusparykintas"/>
      </w:pPr>
      <w:r>
        <w:fldChar w:fldCharType="begin">
          <w:ffData>
            <w:name w:val="Pavarde1"/>
            <w:enabled/>
            <w:calcOnExit w:val="0"/>
            <w:helpText w:type="text" w:val="Įveskite savo vardą ir pavardę"/>
            <w:statusText w:type="text" w:val="Įveskite savo vardą ir pavardę"/>
            <w:textInput>
              <w:default w:val="Studento Vardas Pavardė Ir Akad. Gr."/>
            </w:textInput>
          </w:ffData>
        </w:fldChar>
      </w:r>
      <w:bookmarkStart w:id="0" w:name="Pavarde1"/>
      <w:r>
        <w:instrText xml:space="preserve"> FORMTEXT </w:instrText>
      </w:r>
      <w:r>
        <w:fldChar w:fldCharType="separate"/>
      </w:r>
      <w:r w:rsidR="001D5CBC">
        <w:rPr>
          <w:noProof/>
        </w:rPr>
        <w:t>Vladas Steponavičius IFF-6/4</w:t>
      </w:r>
      <w:r>
        <w:fldChar w:fldCharType="end"/>
      </w:r>
      <w:bookmarkEnd w:id="0"/>
    </w:p>
    <w:p w14:paraId="325A1E29" w14:textId="2B97497D" w:rsidR="0045736B" w:rsidRDefault="00D665F7" w:rsidP="0045736B">
      <w:pPr>
        <w:pStyle w:val="Autorius"/>
      </w:pPr>
      <w:r>
        <w:fldChar w:fldCharType="begin">
          <w:ffData>
            <w:name w:val="Dropdown2"/>
            <w:enabled/>
            <w:calcOnExit w:val="0"/>
            <w:ddList>
              <w:result w:val="1"/>
              <w:listEntry w:val="Studentė/Studentas"/>
              <w:listEntry w:val="Studentas"/>
              <w:listEntry w:val="Studentė"/>
            </w:ddList>
          </w:ffData>
        </w:fldChar>
      </w:r>
      <w:bookmarkStart w:id="1" w:name="Dropdown2"/>
      <w:r>
        <w:instrText xml:space="preserve"> FORMDROPDOWN </w:instrText>
      </w:r>
      <w:r w:rsidR="00000000">
        <w:fldChar w:fldCharType="separate"/>
      </w:r>
      <w:r>
        <w:fldChar w:fldCharType="end"/>
      </w:r>
      <w:bookmarkEnd w:id="1"/>
    </w:p>
    <w:p w14:paraId="4643DDA7" w14:textId="77777777" w:rsidR="00D560C9" w:rsidRPr="0052026C" w:rsidRDefault="00D560C9" w:rsidP="00EB5168">
      <w:pPr>
        <w:pStyle w:val="Autorius"/>
      </w:pPr>
    </w:p>
    <w:p w14:paraId="349B2E31" w14:textId="571E1D4D" w:rsidR="00D560C9" w:rsidRDefault="00C804C0" w:rsidP="0045736B">
      <w:pPr>
        <w:pStyle w:val="Autoriusparykintas"/>
      </w:pPr>
      <w:r>
        <w:fldChar w:fldCharType="begin">
          <w:ffData>
            <w:name w:val="Destytojas"/>
            <w:enabled/>
            <w:calcOnExit w:val="0"/>
            <w:helpText w:type="text" w:val="Įveskite laborastorinių darbų dėstytojo pareigas, vardą ir pavardę."/>
            <w:statusText w:type="text" w:val="Įveskite laborastorinių darbų dėstytojo pareigas, vardą ir pavardę."/>
            <w:textInput>
              <w:default w:val="Pareigų Sutrumpinimas Vardas Pavardė"/>
              <w:format w:val="Title case"/>
            </w:textInput>
          </w:ffData>
        </w:fldChar>
      </w:r>
      <w:bookmarkStart w:id="2" w:name="Destytojas"/>
      <w:r>
        <w:instrText xml:space="preserve"> FORMTEXT </w:instrText>
      </w:r>
      <w:r>
        <w:fldChar w:fldCharType="separate"/>
      </w:r>
      <w:r w:rsidR="001D5CBC">
        <w:rPr>
          <w:noProof/>
        </w:rPr>
        <w:t>Lekt. Gintarė Paškauskaitė</w:t>
      </w:r>
      <w:r>
        <w:fldChar w:fldCharType="end"/>
      </w:r>
      <w:bookmarkEnd w:id="2"/>
    </w:p>
    <w:p w14:paraId="4047D9C7" w14:textId="04F6A1F9" w:rsidR="0045736B" w:rsidRPr="0052026C" w:rsidRDefault="00D665F7" w:rsidP="00EB5168">
      <w:pPr>
        <w:pStyle w:val="Autorius"/>
      </w:pPr>
      <w:r>
        <w:fldChar w:fldCharType="begin">
          <w:ffData>
            <w:name w:val="Dropdown1"/>
            <w:enabled/>
            <w:calcOnExit w:val="0"/>
            <w:ddList>
              <w:result w:val="1"/>
              <w:listEntry w:val="Dėstytoja / Dėstytojas"/>
              <w:listEntry w:val="Dėstytoja"/>
              <w:listEntry w:val="Dėstytojas"/>
            </w:ddList>
          </w:ffData>
        </w:fldChar>
      </w:r>
      <w:bookmarkStart w:id="3" w:name="Dropdown1"/>
      <w:r>
        <w:instrText xml:space="preserve"> FORMDROPDOWN </w:instrText>
      </w:r>
      <w:r w:rsidR="00000000">
        <w:fldChar w:fldCharType="separate"/>
      </w:r>
      <w:r>
        <w:fldChar w:fldCharType="end"/>
      </w:r>
      <w:bookmarkEnd w:id="3"/>
    </w:p>
    <w:p w14:paraId="1F7A882D" w14:textId="77777777" w:rsidR="00CD58DB" w:rsidRPr="00844988" w:rsidRDefault="00CD58DB" w:rsidP="00C423D0">
      <w:pPr>
        <w:pStyle w:val="Autorirmasapatinis"/>
      </w:pPr>
    </w:p>
    <w:p w14:paraId="3AC6FADE" w14:textId="77777777" w:rsidR="00D560C9" w:rsidRPr="00844988" w:rsidRDefault="00D560C9" w:rsidP="004771C9">
      <w:pPr>
        <w:pStyle w:val="Vireliouraai"/>
      </w:pPr>
    </w:p>
    <w:p w14:paraId="7E92EC4A" w14:textId="77777777" w:rsidR="00D560C9" w:rsidRPr="00844988" w:rsidRDefault="00D560C9" w:rsidP="004771C9">
      <w:pPr>
        <w:pStyle w:val="Vireliouraai"/>
      </w:pPr>
    </w:p>
    <w:p w14:paraId="657FC453" w14:textId="77777777" w:rsidR="00CD58DB" w:rsidRDefault="00CD58DB" w:rsidP="004771C9">
      <w:pPr>
        <w:pStyle w:val="Vireliouraai"/>
      </w:pPr>
    </w:p>
    <w:p w14:paraId="719B7E4A" w14:textId="77777777" w:rsidR="00CD58DB" w:rsidRDefault="00CD58DB" w:rsidP="004771C9">
      <w:pPr>
        <w:pStyle w:val="Vireliouraai"/>
      </w:pPr>
    </w:p>
    <w:p w14:paraId="7548CA6D" w14:textId="77777777" w:rsidR="00A0560D" w:rsidRDefault="00A0560D" w:rsidP="004771C9">
      <w:pPr>
        <w:pStyle w:val="Vireliouraai"/>
      </w:pPr>
    </w:p>
    <w:p w14:paraId="048AA705" w14:textId="77777777" w:rsidR="00A0560D" w:rsidRDefault="00A0560D" w:rsidP="004771C9">
      <w:pPr>
        <w:pStyle w:val="Vireliouraai"/>
      </w:pPr>
    </w:p>
    <w:p w14:paraId="56362230" w14:textId="77777777" w:rsidR="00A0560D" w:rsidRDefault="00A0560D" w:rsidP="004771C9">
      <w:pPr>
        <w:pStyle w:val="Vireliouraai"/>
      </w:pPr>
    </w:p>
    <w:p w14:paraId="75CA6E31" w14:textId="77777777" w:rsidR="00A0560D" w:rsidRDefault="00A0560D" w:rsidP="004771C9">
      <w:pPr>
        <w:pStyle w:val="Vireliouraai"/>
      </w:pPr>
    </w:p>
    <w:p w14:paraId="71F23713" w14:textId="77777777" w:rsidR="00A0560D" w:rsidRDefault="00A0560D" w:rsidP="004771C9">
      <w:pPr>
        <w:pStyle w:val="Vireliouraai"/>
      </w:pPr>
    </w:p>
    <w:p w14:paraId="7437B5AE" w14:textId="77777777" w:rsidR="00CD58DB" w:rsidRDefault="00CD58DB" w:rsidP="004771C9">
      <w:pPr>
        <w:pStyle w:val="Vireliouraai"/>
      </w:pPr>
    </w:p>
    <w:p w14:paraId="1841D610" w14:textId="77777777" w:rsidR="0052026C" w:rsidRPr="00844988" w:rsidRDefault="0052026C" w:rsidP="004771C9">
      <w:pPr>
        <w:pStyle w:val="Vireliouraai"/>
      </w:pPr>
    </w:p>
    <w:p w14:paraId="30BDF569" w14:textId="1FD549E4" w:rsidR="0052026C" w:rsidRDefault="00906F8C" w:rsidP="00906F8C">
      <w:pPr>
        <w:pStyle w:val="Vireliouraaiparykintas"/>
      </w:pPr>
      <w:r w:rsidRPr="00844988">
        <w:t xml:space="preserve">Kaunas </w:t>
      </w:r>
      <w:r w:rsidR="00727B09">
        <w:fldChar w:fldCharType="begin"/>
      </w:r>
      <w:r w:rsidR="00727B09">
        <w:instrText xml:space="preserve"> TIME \@ "yyyy" </w:instrText>
      </w:r>
      <w:r w:rsidR="00727B09">
        <w:fldChar w:fldCharType="separate"/>
      </w:r>
      <w:r w:rsidR="00A85AA4">
        <w:rPr>
          <w:noProof/>
        </w:rPr>
        <w:t>2026</w:t>
      </w:r>
      <w:r w:rsidR="00727B09">
        <w:fldChar w:fldCharType="end"/>
      </w:r>
    </w:p>
    <w:p w14:paraId="027C8F92" w14:textId="77777777" w:rsidR="0052026C" w:rsidRDefault="0052026C" w:rsidP="0015714D">
      <w:pPr>
        <w:sectPr w:rsidR="0052026C" w:rsidSect="00906F8C">
          <w:footerReference w:type="even" r:id="rId9"/>
          <w:footerReference w:type="default" r:id="rId10"/>
          <w:headerReference w:type="first" r:id="rId11"/>
          <w:pgSz w:w="11906" w:h="16838"/>
          <w:pgMar w:top="851" w:right="567" w:bottom="851" w:left="1418" w:header="567" w:footer="567" w:gutter="0"/>
          <w:cols w:space="720"/>
          <w:titlePg/>
        </w:sectPr>
      </w:pPr>
    </w:p>
    <w:p w14:paraId="7F9C8005" w14:textId="77777777" w:rsidR="00D560C9" w:rsidRPr="0015714D" w:rsidRDefault="00D560C9" w:rsidP="004771C9">
      <w:pPr>
        <w:pStyle w:val="Vireliouraai"/>
      </w:pPr>
      <w:r w:rsidRPr="00844988">
        <w:lastRenderedPageBreak/>
        <w:t>TURINYS</w:t>
      </w:r>
    </w:p>
    <w:p w14:paraId="31E83190" w14:textId="77777777" w:rsidR="00291C8F" w:rsidRPr="00844988" w:rsidRDefault="00291C8F" w:rsidP="0052026C"/>
    <w:p w14:paraId="33C22187" w14:textId="77777777" w:rsidR="00572435" w:rsidRDefault="00572435">
      <w:pPr>
        <w:pStyle w:val="TOC1"/>
        <w:sectPr w:rsidR="00572435" w:rsidSect="00906F8C">
          <w:footerReference w:type="first" r:id="rId12"/>
          <w:pgSz w:w="11906" w:h="16838"/>
          <w:pgMar w:top="851" w:right="567" w:bottom="851" w:left="1418" w:header="567" w:footer="567" w:gutter="0"/>
          <w:cols w:space="720"/>
          <w:titlePg/>
        </w:sectPr>
      </w:pPr>
    </w:p>
    <w:p w14:paraId="398D0512" w14:textId="1CFEE596" w:rsidR="00484BC5" w:rsidRDefault="00D560C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r w:rsidRPr="00EB5168">
        <w:fldChar w:fldCharType="begin"/>
      </w:r>
      <w:r w:rsidRPr="00844988">
        <w:instrText xml:space="preserve"> TOC \o "1-3" </w:instrText>
      </w:r>
      <w:r w:rsidRPr="00EB5168">
        <w:fldChar w:fldCharType="separate"/>
      </w:r>
      <w:r w:rsidR="00484BC5">
        <w:rPr>
          <w:noProof/>
        </w:rPr>
        <w:t>1.</w:t>
      </w:r>
      <w:r w:rsidR="00484BC5"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  <w:tab/>
      </w:r>
      <w:r w:rsidR="00484BC5">
        <w:rPr>
          <w:noProof/>
        </w:rPr>
        <w:t>Duomenų klasė</w:t>
      </w:r>
      <w:r w:rsidR="00484BC5">
        <w:rPr>
          <w:noProof/>
        </w:rPr>
        <w:tab/>
      </w:r>
      <w:r w:rsidR="00484BC5">
        <w:rPr>
          <w:noProof/>
        </w:rPr>
        <w:fldChar w:fldCharType="begin"/>
      </w:r>
      <w:r w:rsidR="00484BC5">
        <w:rPr>
          <w:noProof/>
        </w:rPr>
        <w:instrText xml:space="preserve"> PAGEREF _Toc239088835 \h </w:instrText>
      </w:r>
      <w:r w:rsidR="00484BC5">
        <w:rPr>
          <w:noProof/>
        </w:rPr>
      </w:r>
      <w:r w:rsidR="00484BC5">
        <w:rPr>
          <w:noProof/>
        </w:rPr>
        <w:fldChar w:fldCharType="separate"/>
      </w:r>
      <w:r w:rsidR="00A85AA4">
        <w:rPr>
          <w:noProof/>
        </w:rPr>
        <w:t>4</w:t>
      </w:r>
      <w:r w:rsidR="00484BC5">
        <w:rPr>
          <w:noProof/>
        </w:rPr>
        <w:fldChar w:fldCharType="end"/>
      </w:r>
    </w:p>
    <w:p w14:paraId="720852E3" w14:textId="02A58A8C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Darbo užduotis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_Toc239088836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4</w:t>
      </w:r>
      <w:r>
        <w:rPr>
          <w:noProof/>
        </w:rPr>
        <w:fldChar w:fldCharType="end"/>
      </w:r>
    </w:p>
    <w:p w14:paraId="4460B604" w14:textId="37B77CE6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Programos tekstas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_Toc239088837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4</w:t>
      </w:r>
      <w:r>
        <w:rPr>
          <w:noProof/>
        </w:rPr>
        <w:fldChar w:fldCharType="end"/>
      </w:r>
    </w:p>
    <w:p w14:paraId="4D33927E" w14:textId="3A846226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Pradiniai duomenys ir rezultatai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_Toc239088838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8</w:t>
      </w:r>
      <w:r>
        <w:rPr>
          <w:noProof/>
        </w:rPr>
        <w:fldChar w:fldCharType="end"/>
      </w:r>
    </w:p>
    <w:p w14:paraId="4E87B9D9" w14:textId="7D985F11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1.4.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Generatyvinio dirbtinio intelekto (GenDI) naudojimo deklaracija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_Toc239088839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12</w:t>
      </w:r>
      <w:r>
        <w:rPr>
          <w:noProof/>
        </w:rPr>
        <w:fldChar w:fldCharType="end"/>
      </w:r>
    </w:p>
    <w:p w14:paraId="47F19E03" w14:textId="3A79EC1F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1.5.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Dėstytojo pastabos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_Toc239088840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12</w:t>
      </w:r>
      <w:r>
        <w:rPr>
          <w:noProof/>
        </w:rPr>
        <w:fldChar w:fldCharType="end"/>
      </w:r>
    </w:p>
    <w:p w14:paraId="1B47AD50" w14:textId="08BDD752" w:rsidR="00484BC5" w:rsidRDefault="00484BC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  <w:tab/>
      </w:r>
      <w:r>
        <w:rPr>
          <w:noProof/>
        </w:rPr>
        <w:t>Skaičiavimų klasė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_Toc239088841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13</w:t>
      </w:r>
      <w:r>
        <w:rPr>
          <w:noProof/>
        </w:rPr>
        <w:fldChar w:fldCharType="end"/>
      </w:r>
    </w:p>
    <w:p w14:paraId="27D08FD6" w14:textId="1819E803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Darbo užduotis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_Toc239088842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13</w:t>
      </w:r>
      <w:r>
        <w:rPr>
          <w:noProof/>
        </w:rPr>
        <w:fldChar w:fldCharType="end"/>
      </w:r>
    </w:p>
    <w:p w14:paraId="072AB9F2" w14:textId="0B6551BA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Programos tekstas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_Toc239088843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13</w:t>
      </w:r>
      <w:r>
        <w:rPr>
          <w:noProof/>
        </w:rPr>
        <w:fldChar w:fldCharType="end"/>
      </w:r>
    </w:p>
    <w:p w14:paraId="0D2C2B0B" w14:textId="2AA778AD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Pradiniai duomenys ir rezultatai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_Toc239088844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13</w:t>
      </w:r>
      <w:r>
        <w:rPr>
          <w:noProof/>
        </w:rPr>
        <w:fldChar w:fldCharType="end"/>
      </w:r>
    </w:p>
    <w:p w14:paraId="727C0C53" w14:textId="5DA31210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Generatyvinio dirbtinio intelekto (GenDI) naudojimo deklaracija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_Toc239088845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13</w:t>
      </w:r>
      <w:r>
        <w:rPr>
          <w:noProof/>
        </w:rPr>
        <w:fldChar w:fldCharType="end"/>
      </w:r>
    </w:p>
    <w:p w14:paraId="1BF1C95C" w14:textId="0D81B922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2.5.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Dėstytojo pastabos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_Toc239088846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13</w:t>
      </w:r>
      <w:r>
        <w:rPr>
          <w:noProof/>
        </w:rPr>
        <w:fldChar w:fldCharType="end"/>
      </w:r>
    </w:p>
    <w:p w14:paraId="25C695FB" w14:textId="7BB05CA2" w:rsidR="00484BC5" w:rsidRDefault="00484BC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  <w:tab/>
      </w:r>
      <w:r>
        <w:rPr>
          <w:noProof/>
        </w:rPr>
        <w:t>Konteineris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_Toc239088847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14</w:t>
      </w:r>
      <w:r>
        <w:rPr>
          <w:noProof/>
        </w:rPr>
        <w:fldChar w:fldCharType="end"/>
      </w:r>
    </w:p>
    <w:p w14:paraId="4E748391" w14:textId="7520767C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Darbo užduotis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_Toc239088848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14</w:t>
      </w:r>
      <w:r>
        <w:rPr>
          <w:noProof/>
        </w:rPr>
        <w:fldChar w:fldCharType="end"/>
      </w:r>
    </w:p>
    <w:p w14:paraId="66E83328" w14:textId="1D7ECD9E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Programos tekstas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_Toc239088849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14</w:t>
      </w:r>
      <w:r>
        <w:rPr>
          <w:noProof/>
        </w:rPr>
        <w:fldChar w:fldCharType="end"/>
      </w:r>
    </w:p>
    <w:p w14:paraId="74FF6B6E" w14:textId="1859235C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Pradiniai duomenys ir rezultatai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_Toc239088850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14</w:t>
      </w:r>
      <w:r>
        <w:rPr>
          <w:noProof/>
        </w:rPr>
        <w:fldChar w:fldCharType="end"/>
      </w:r>
    </w:p>
    <w:p w14:paraId="05C95C5E" w14:textId="6AE49D6A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3.4.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Generatyvinio dirbtinio intelekto (GenDI) naudojimo deklaracija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_Toc239088851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14</w:t>
      </w:r>
      <w:r>
        <w:rPr>
          <w:noProof/>
        </w:rPr>
        <w:fldChar w:fldCharType="end"/>
      </w:r>
    </w:p>
    <w:p w14:paraId="18E929F0" w14:textId="1649FA7D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3.5.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Dėstytojo pastabos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_Toc239088852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14</w:t>
      </w:r>
      <w:r>
        <w:rPr>
          <w:noProof/>
        </w:rPr>
        <w:fldChar w:fldCharType="end"/>
      </w:r>
    </w:p>
    <w:p w14:paraId="43FAA0F9" w14:textId="449AAA5E" w:rsidR="00484BC5" w:rsidRDefault="00484BC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  <w:tab/>
      </w:r>
      <w:r>
        <w:rPr>
          <w:noProof/>
        </w:rPr>
        <w:t>Teksto analizė ir redagavimas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_Toc239088853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15</w:t>
      </w:r>
      <w:r>
        <w:rPr>
          <w:noProof/>
        </w:rPr>
        <w:fldChar w:fldCharType="end"/>
      </w:r>
    </w:p>
    <w:p w14:paraId="00FE408F" w14:textId="57A05A7C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Darbo užduotis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_Toc239088854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15</w:t>
      </w:r>
      <w:r>
        <w:rPr>
          <w:noProof/>
        </w:rPr>
        <w:fldChar w:fldCharType="end"/>
      </w:r>
    </w:p>
    <w:p w14:paraId="34FF6818" w14:textId="76E46383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Programos tekstas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_Toc239088855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15</w:t>
      </w:r>
      <w:r>
        <w:rPr>
          <w:noProof/>
        </w:rPr>
        <w:fldChar w:fldCharType="end"/>
      </w:r>
    </w:p>
    <w:p w14:paraId="454938C3" w14:textId="1E91554F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Pradiniai duomenys ir rezultatai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_Toc239088856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15</w:t>
      </w:r>
      <w:r>
        <w:rPr>
          <w:noProof/>
        </w:rPr>
        <w:fldChar w:fldCharType="end"/>
      </w:r>
    </w:p>
    <w:p w14:paraId="2513603A" w14:textId="51C32793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4.4.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Generatyvinio dirbtinio intelekto (GenDI) naudojimo deklaracija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_Toc239088857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15</w:t>
      </w:r>
      <w:r>
        <w:rPr>
          <w:noProof/>
        </w:rPr>
        <w:fldChar w:fldCharType="end"/>
      </w:r>
    </w:p>
    <w:p w14:paraId="735F68E2" w14:textId="04770954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4.5.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Dėstytojo pastabos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_Toc239088858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15</w:t>
      </w:r>
      <w:r>
        <w:rPr>
          <w:noProof/>
        </w:rPr>
        <w:fldChar w:fldCharType="end"/>
      </w:r>
    </w:p>
    <w:p w14:paraId="2E47A1CF" w14:textId="4C39F021" w:rsidR="00484BC5" w:rsidRDefault="00484BC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/>
        </w:rPr>
        <w:tab/>
      </w:r>
      <w:r>
        <w:rPr>
          <w:noProof/>
        </w:rPr>
        <w:t>Paveldėjimas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_Toc239088859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16</w:t>
      </w:r>
      <w:r>
        <w:rPr>
          <w:noProof/>
        </w:rPr>
        <w:fldChar w:fldCharType="end"/>
      </w:r>
    </w:p>
    <w:p w14:paraId="0D1757D8" w14:textId="44E2E0A5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Darbo užduotis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_Toc239088860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16</w:t>
      </w:r>
      <w:r>
        <w:rPr>
          <w:noProof/>
        </w:rPr>
        <w:fldChar w:fldCharType="end"/>
      </w:r>
    </w:p>
    <w:p w14:paraId="5391C48C" w14:textId="3FFCFEA6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lastRenderedPageBreak/>
        <w:t>5.2.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Programos tekstas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_Toc239088861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16</w:t>
      </w:r>
      <w:r>
        <w:rPr>
          <w:noProof/>
        </w:rPr>
        <w:fldChar w:fldCharType="end"/>
      </w:r>
    </w:p>
    <w:p w14:paraId="1A2E08DA" w14:textId="18D9F9A0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5.3.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Pradiniai duomenys ir rezultatai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_Toc239088862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16</w:t>
      </w:r>
      <w:r>
        <w:rPr>
          <w:noProof/>
        </w:rPr>
        <w:fldChar w:fldCharType="end"/>
      </w:r>
    </w:p>
    <w:p w14:paraId="73164C70" w14:textId="209F99CD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5.4.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Generatyvinio dirbtinio intelekto (GenDI) naudojimo deklaracija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_Toc239088863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16</w:t>
      </w:r>
      <w:r>
        <w:rPr>
          <w:noProof/>
        </w:rPr>
        <w:fldChar w:fldCharType="end"/>
      </w:r>
    </w:p>
    <w:p w14:paraId="397F5C33" w14:textId="0503319B" w:rsidR="00484BC5" w:rsidRDefault="00484BC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noProof/>
        </w:rPr>
        <w:t>5.5.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  <w:tab/>
      </w:r>
      <w:r>
        <w:rPr>
          <w:noProof/>
        </w:rPr>
        <w:t>Dėstytojo pastabos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_Toc239088864 \h </w:instrText>
      </w:r>
      <w:r>
        <w:rPr>
          <w:noProof/>
        </w:rPr>
      </w:r>
      <w:r>
        <w:rPr>
          <w:noProof/>
        </w:rPr>
        <w:fldChar w:fldCharType="separate"/>
      </w:r>
      <w:r w:rsidR="00A85AA4">
        <w:rPr>
          <w:noProof/>
        </w:rPr>
        <w:t>16</w:t>
      </w:r>
      <w:r>
        <w:rPr>
          <w:noProof/>
        </w:rPr>
        <w:fldChar w:fldCharType="end"/>
      </w:r>
    </w:p>
    <w:p w14:paraId="6600DF93" w14:textId="77777777" w:rsidR="00572435" w:rsidRDefault="00D560C9" w:rsidP="002949A3">
      <w:pPr>
        <w:sectPr w:rsidR="00572435" w:rsidSect="00572435">
          <w:type w:val="continuous"/>
          <w:pgSz w:w="11906" w:h="16838"/>
          <w:pgMar w:top="851" w:right="567" w:bottom="851" w:left="1418" w:header="567" w:footer="567" w:gutter="0"/>
          <w:cols w:space="720"/>
          <w:formProt w:val="0"/>
          <w:titlePg/>
        </w:sectPr>
      </w:pPr>
      <w:r w:rsidRPr="00EB5168">
        <w:fldChar w:fldCharType="end"/>
      </w:r>
    </w:p>
    <w:p w14:paraId="4A8DFC71" w14:textId="77777777" w:rsidR="00572435" w:rsidRDefault="00572435" w:rsidP="002949A3">
      <w:pPr>
        <w:sectPr w:rsidR="00572435" w:rsidSect="00572435">
          <w:type w:val="continuous"/>
          <w:pgSz w:w="11906" w:h="16838"/>
          <w:pgMar w:top="851" w:right="567" w:bottom="851" w:left="1418" w:header="567" w:footer="567" w:gutter="0"/>
          <w:cols w:space="720"/>
          <w:formProt w:val="0"/>
          <w:titlePg/>
        </w:sectPr>
      </w:pPr>
    </w:p>
    <w:p w14:paraId="441A666C" w14:textId="77777777" w:rsidR="005217C7" w:rsidRDefault="005217C7" w:rsidP="005217C7"/>
    <w:p w14:paraId="43D8223D" w14:textId="77777777" w:rsidR="00844988" w:rsidRPr="0015714D" w:rsidRDefault="00B62B7E" w:rsidP="00A943A7">
      <w:pPr>
        <w:pStyle w:val="Heading1"/>
        <w:ind w:left="426"/>
      </w:pPr>
      <w:bookmarkStart w:id="4" w:name="_Toc239088835"/>
      <w:r>
        <w:lastRenderedPageBreak/>
        <w:t>Duomenų klasė</w:t>
      </w:r>
      <w:bookmarkEnd w:id="4"/>
    </w:p>
    <w:p w14:paraId="55A6524E" w14:textId="77777777" w:rsidR="00844988" w:rsidRPr="00844988" w:rsidRDefault="00844988" w:rsidP="00F16C66">
      <w:pPr>
        <w:pStyle w:val="Heading2"/>
      </w:pPr>
      <w:bookmarkStart w:id="5" w:name="_Toc239088836"/>
      <w:r w:rsidRPr="00844988">
        <w:t>Darbo užduotis</w:t>
      </w:r>
      <w:bookmarkEnd w:id="5"/>
    </w:p>
    <w:p w14:paraId="247D4D4B" w14:textId="77777777" w:rsidR="001D5CBC" w:rsidRDefault="001D5CBC" w:rsidP="0015714D">
      <w:r w:rsidRPr="001D5CBC">
        <w:t>Krepšinio rinktinė. Artėja Europos vyrų krepšinio čempionatas. Turite  į rinktinės stovyklą pakviestų kandidatų sąrašą. Duomenų faile pateikiama informacija apie pakviestus krepšininkus: vardas, pavardė, gimimo data, ūgis, pozicija, klubas, požymis „pakviestas“, požymis „kapitonas“ (</w:t>
      </w:r>
      <w:proofErr w:type="spellStart"/>
      <w:r w:rsidRPr="001D5CBC">
        <w:t>true</w:t>
      </w:r>
      <w:proofErr w:type="spellEnd"/>
      <w:r w:rsidRPr="001D5CBC">
        <w:t xml:space="preserve">, </w:t>
      </w:r>
      <w:proofErr w:type="spellStart"/>
      <w:r w:rsidRPr="001D5CBC">
        <w:t>false</w:t>
      </w:r>
      <w:proofErr w:type="spellEnd"/>
      <w:r w:rsidRPr="001D5CBC">
        <w:t xml:space="preserve">). </w:t>
      </w:r>
    </w:p>
    <w:p w14:paraId="1C2DEA73" w14:textId="77777777" w:rsidR="001D5CBC" w:rsidRDefault="001D5CBC" w:rsidP="001D5CBC">
      <w:pPr>
        <w:ind w:left="720"/>
      </w:pPr>
      <w:r w:rsidRPr="001D5CBC">
        <w:t xml:space="preserve">• Raskite vyriausią kandidatą, ir ekrane atspausdinkite jo vardą, pavardę bei amžių. Jei yra keli, spausdinkite visus. </w:t>
      </w:r>
    </w:p>
    <w:p w14:paraId="04FC7CBC" w14:textId="77777777" w:rsidR="001D5CBC" w:rsidRDefault="001D5CBC" w:rsidP="001D5CBC">
      <w:pPr>
        <w:ind w:firstLine="720"/>
      </w:pPr>
      <w:r w:rsidRPr="001D5CBC">
        <w:t xml:space="preserve">• Sudarykite visų puolėjų sąrašą. Ekrane atspausdinkite jų vardus, pavardes bei ūgį. </w:t>
      </w:r>
    </w:p>
    <w:p w14:paraId="04852432" w14:textId="2888038A" w:rsidR="002E3EF8" w:rsidRPr="00844988" w:rsidRDefault="001D5CBC" w:rsidP="001D5CBC">
      <w:pPr>
        <w:ind w:left="567"/>
      </w:pPr>
      <w:r w:rsidRPr="001D5CBC">
        <w:t>• Sudarykite į rinktinę pakviestų krepšininkų sąrašą,  visus jų duomenis įrašykite į failą „Rinktinė.csv“.</w:t>
      </w:r>
    </w:p>
    <w:p w14:paraId="02CA36A9" w14:textId="77777777" w:rsidR="00844988" w:rsidRPr="00844988" w:rsidRDefault="00844988" w:rsidP="00F16C66">
      <w:pPr>
        <w:pStyle w:val="Heading2"/>
      </w:pPr>
      <w:bookmarkStart w:id="6" w:name="_Toc239088837"/>
      <w:r w:rsidRPr="00844988">
        <w:t>Programos tekstas</w:t>
      </w:r>
      <w:bookmarkEnd w:id="6"/>
    </w:p>
    <w:p w14:paraId="229F901E" w14:textId="77777777" w:rsidR="002E3EF8" w:rsidRPr="00FD05BD" w:rsidRDefault="002E3EF8" w:rsidP="00FD05BD">
      <w:pPr>
        <w:pStyle w:val="Programostekstas"/>
      </w:pPr>
    </w:p>
    <w:p w14:paraId="5E689482" w14:textId="64889CD2" w:rsidR="002E3EF8" w:rsidRPr="001D5CBC" w:rsidRDefault="001D5CBC" w:rsidP="001D5CBC">
      <w:pPr>
        <w:pStyle w:val="Programostekstas"/>
        <w:rPr>
          <w:b/>
          <w:bCs/>
          <w:sz w:val="28"/>
          <w:szCs w:val="28"/>
        </w:rPr>
      </w:pPr>
      <w:proofErr w:type="spellStart"/>
      <w:r w:rsidRPr="001D5CBC">
        <w:rPr>
          <w:b/>
          <w:bCs/>
          <w:sz w:val="28"/>
          <w:szCs w:val="28"/>
        </w:rPr>
        <w:t>Player.cs</w:t>
      </w:r>
      <w:proofErr w:type="spellEnd"/>
    </w:p>
    <w:p w14:paraId="14DB8AB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System;</w:t>
      </w:r>
    </w:p>
    <w:p w14:paraId="456546D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System.Net.Mime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595AFD4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System.Runtime.CompilerServices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12B31A2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7BFE4A9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L1_U1_1.register</w:t>
      </w:r>
    </w:p>
    <w:p w14:paraId="657F69B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{</w:t>
      </w:r>
    </w:p>
    <w:p w14:paraId="6406EDB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78DB533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Stores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information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about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</w:p>
    <w:p w14:paraId="1114198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B23507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</w:p>
    <w:p w14:paraId="24D1CC1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{</w:t>
      </w:r>
    </w:p>
    <w:p w14:paraId="1F8EEA9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8CB709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Name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</w:p>
    <w:p w14:paraId="3FAB056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EFA40B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Name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01927F1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C221C1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</w:p>
    <w:p w14:paraId="739CD24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23B180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101492B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04E353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Birth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</w:p>
    <w:p w14:paraId="535CC05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284CCF3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25B7070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7995E71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</w:p>
    <w:p w14:paraId="06CF631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5D19BF2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3FC610E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2C84604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</w:p>
    <w:p w14:paraId="6D6ECAF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E6CC4D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3DC8299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2F1977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Club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where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plays</w:t>
      </w:r>
      <w:proofErr w:type="spellEnd"/>
    </w:p>
    <w:p w14:paraId="494CC73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21833CA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Club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42BBC5C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389FA36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team</w:t>
      </w:r>
    </w:p>
    <w:p w14:paraId="5F4CC27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ECE435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69F9A20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28CA402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their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team</w:t>
      </w:r>
      <w:proofErr w:type="spellEnd"/>
    </w:p>
    <w:p w14:paraId="720B44C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355A336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6072B76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2BF1F09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oldest</w:t>
      </w:r>
      <w:proofErr w:type="spellEnd"/>
    </w:p>
    <w:p w14:paraId="7BA776F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28CD99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{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}</w:t>
      </w:r>
    </w:p>
    <w:p w14:paraId="5083941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2D4752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Creates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object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assigns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initial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values</w:t>
      </w:r>
      <w:proofErr w:type="spellEnd"/>
    </w:p>
    <w:p w14:paraId="0B9FCB6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C4B5E5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Name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26F690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71E071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601EDD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730F3D8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2AB95D9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club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Club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2448E83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team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C02395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their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team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C5E758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name,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club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) </w:t>
      </w:r>
    </w:p>
    <w:p w14:paraId="6ECF9B5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2D87A75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name;</w:t>
      </w:r>
    </w:p>
    <w:p w14:paraId="482B476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3F5F77B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4C7F6E0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4FAD139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3DD5EDF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.Club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club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5316C93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2C32FEF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.Captain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3B6BAFA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2D3E91C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546B5FA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}</w:t>
      </w:r>
    </w:p>
    <w:p w14:paraId="364153C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</w:p>
    <w:p w14:paraId="03379F1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</w:p>
    <w:p w14:paraId="3D8980DE" w14:textId="07DDCAE9" w:rsidR="001D5CBC" w:rsidRDefault="001D5CBC" w:rsidP="001D5CBC">
      <w:pPr>
        <w:pStyle w:val="Programostekstas"/>
        <w:rPr>
          <w:rFonts w:ascii="Cascadia Mono" w:hAnsi="Cascadia Mono" w:cs="Cascadia Mono"/>
          <w:color w:val="000000"/>
          <w:sz w:val="19"/>
          <w:szCs w:val="19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}</w:t>
      </w:r>
    </w:p>
    <w:p w14:paraId="584E488A" w14:textId="0A688974" w:rsidR="001D5CBC" w:rsidRDefault="001D5CBC" w:rsidP="001D5CBC">
      <w:pPr>
        <w:pStyle w:val="Programostekstas"/>
        <w:rPr>
          <w:rFonts w:ascii="Cascadia Mono" w:hAnsi="Cascadia Mono" w:cs="Cascadia Mono"/>
          <w:color w:val="000000"/>
          <w:sz w:val="19"/>
          <w:szCs w:val="19"/>
          <w:lang w:eastAsia="lt-LT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lt-LT"/>
        </w:rPr>
        <w:t>InOutUtils.cs</w:t>
      </w:r>
      <w:proofErr w:type="spellEnd"/>
    </w:p>
    <w:p w14:paraId="541A7E4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System;</w:t>
      </w:r>
    </w:p>
    <w:p w14:paraId="176BBDC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1B5BDCB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2E2F7AD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System.IO;</w:t>
      </w:r>
    </w:p>
    <w:p w14:paraId="6E88C84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System.Net;</w:t>
      </w:r>
    </w:p>
    <w:p w14:paraId="1077FF6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668E8B8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058C9EB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7EB12A3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L1_U1_1.register</w:t>
      </w:r>
    </w:p>
    <w:p w14:paraId="6DAE77F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{</w:t>
      </w:r>
    </w:p>
    <w:p w14:paraId="593D513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InOutUtils</w:t>
      </w:r>
      <w:proofErr w:type="spellEnd"/>
    </w:p>
    <w:p w14:paraId="2061890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{</w:t>
      </w:r>
    </w:p>
    <w:p w14:paraId="58D236B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38A09A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Reads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forms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</w:p>
    <w:p w14:paraId="31A06F0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72D158C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fileName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Name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448C62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56E7A98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1060741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5F5194F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&gt;();</w:t>
      </w:r>
    </w:p>
    <w:p w14:paraId="57CC3A3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.UTF8);</w:t>
      </w:r>
    </w:p>
    <w:p w14:paraId="50E3420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line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3969CB4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2AA86BD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[] Values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line.Split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1A3DD30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[0];</w:t>
      </w:r>
    </w:p>
    <w:p w14:paraId="50D6593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surname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[1];</w:t>
      </w:r>
    </w:p>
    <w:p w14:paraId="4A285A8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[2]);</w:t>
      </w:r>
    </w:p>
    <w:p w14:paraId="0924FF6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height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[3]);</w:t>
      </w:r>
    </w:p>
    <w:p w14:paraId="6B67B60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position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[4];</w:t>
      </w:r>
    </w:p>
    <w:p w14:paraId="04BF756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club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[5];</w:t>
      </w:r>
    </w:p>
    <w:p w14:paraId="4006B25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invited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[6]);</w:t>
      </w:r>
    </w:p>
    <w:p w14:paraId="5BF3FAC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captain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[7]);</w:t>
      </w:r>
    </w:p>
    <w:p w14:paraId="39E9BD2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570B495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(name,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club,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6709F20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039641A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366127A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483A8A1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08D10B3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56A936C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Prints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information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</w:p>
    <w:p w14:paraId="34A6F6F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45D1B9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2F7B8F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PrintOldest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747E7D3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3395AEE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TaskUtils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.CheckOldestPlayer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10628B5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 xml:space="preserve">"Vyriausi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zaidejai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2F88326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, 44));</w:t>
      </w:r>
    </w:p>
    <w:p w14:paraId="1702F3F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6756DE7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i++)</w:t>
      </w:r>
    </w:p>
    <w:p w14:paraId="0AA165D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6CCD483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1A59498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{</w:t>
      </w:r>
    </w:p>
    <w:p w14:paraId="6E66227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"| {0, -10} | {1, -15} | {2, 1:yyyy-mm-dd} 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[i].Name,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5F4452E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}</w:t>
      </w:r>
    </w:p>
    <w:p w14:paraId="5B2DE39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0A8169C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, 44));</w:t>
      </w:r>
    </w:p>
    <w:p w14:paraId="21C4DC0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1839CA5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7C15391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Prints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attackers</w:t>
      </w:r>
      <w:proofErr w:type="spellEnd"/>
    </w:p>
    <w:p w14:paraId="553CD38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98B61F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atackers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33A39F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PrintAttackers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3BCE8E8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7E3E83B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Puolejai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3F4F156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, 44));</w:t>
      </w:r>
    </w:p>
    <w:p w14:paraId="57F53D9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764827D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492D2B1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"| {0, -10} | {1, -15} | {2, 1:yyyy-mm-dd} 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64DBC07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5D727EC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, 44));</w:t>
      </w:r>
    </w:p>
    <w:p w14:paraId="0C7655F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32CC84A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B09BCA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Prints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to a 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csv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file</w:t>
      </w:r>
    </w:p>
    <w:p w14:paraId="6F983A0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3DF6D7B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fileName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Name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1BE51B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3D52735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PrintInvitedToCSVFile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1F20770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3B82080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+ 1];</w:t>
      </w:r>
    </w:p>
    <w:p w14:paraId="067AC3E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[0]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.Format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"{0};{1};{2};{3};{4};{5};{6};{7}"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"Vardas"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"Pavardė"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"Gimimo 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"Ūgis"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,</w:t>
      </w:r>
    </w:p>
    <w:p w14:paraId="2EB9E96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"Pozicija"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"Klubas"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"Pakviestas"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"Kapitonas"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2D3B092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i++)</w:t>
      </w:r>
    </w:p>
    <w:p w14:paraId="4CD9F72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60EA730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[i+1]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.Format(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"{0};{1};{2:yyyy-mm-dd};{3};{4};{5};{6};{7}"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,InvitedPlayers[i].Name,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[i].Club,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Captain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1D4C66D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1711BA3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.UTF8);</w:t>
      </w:r>
    </w:p>
    <w:p w14:paraId="1E20C83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6AAD945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</w:p>
    <w:p w14:paraId="202177F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lastRenderedPageBreak/>
        <w:t xml:space="preserve">    }</w:t>
      </w:r>
    </w:p>
    <w:p w14:paraId="7D4EA6B9" w14:textId="3F044A2C" w:rsidR="001D5CBC" w:rsidRDefault="001D5CBC" w:rsidP="001D5CBC">
      <w:pPr>
        <w:pStyle w:val="Programostekstas"/>
        <w:rPr>
          <w:rFonts w:ascii="Cascadia Mono" w:hAnsi="Cascadia Mono" w:cs="Cascadia Mono"/>
          <w:color w:val="000000"/>
          <w:sz w:val="19"/>
          <w:szCs w:val="19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}</w:t>
      </w:r>
    </w:p>
    <w:p w14:paraId="59472257" w14:textId="5F33231F" w:rsidR="001D5CBC" w:rsidRDefault="001D5CBC" w:rsidP="001D5CBC">
      <w:pPr>
        <w:pStyle w:val="Programostekstas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lt-LT"/>
        </w:rPr>
        <w:t>TaskUtils.cs</w:t>
      </w:r>
      <w:proofErr w:type="spellEnd"/>
    </w:p>
    <w:p w14:paraId="6D0CFCE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System;</w:t>
      </w:r>
    </w:p>
    <w:p w14:paraId="264FBE8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5C4E2FD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System.Collections.ObjectModel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3E8D43C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4C6E4E3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L1_U1_1.register</w:t>
      </w:r>
    </w:p>
    <w:p w14:paraId="3EBB3F7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{</w:t>
      </w:r>
    </w:p>
    <w:p w14:paraId="307D930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TaskUtils</w:t>
      </w:r>
      <w:proofErr w:type="spellEnd"/>
    </w:p>
    <w:p w14:paraId="5C7DC66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{</w:t>
      </w:r>
    </w:p>
    <w:p w14:paraId="6032833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CDFB3B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Finds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birth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</w:p>
    <w:p w14:paraId="7CFF115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048C22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Collection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24CDE6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birth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39FC206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FindOldestPlayer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18730DB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10E2159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4C62780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78A467C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i = 1;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i++)</w:t>
      </w:r>
    </w:p>
    <w:p w14:paraId="562E546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4A699B4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.Compare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 &lt; 0)</w:t>
      </w:r>
    </w:p>
    <w:p w14:paraId="50780B0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{</w:t>
      </w:r>
    </w:p>
    <w:p w14:paraId="284AEF0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5DC05B7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}</w:t>
      </w:r>
    </w:p>
    <w:p w14:paraId="3782F85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367D2BD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7B06DC7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5143F45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3702131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5A4010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Checks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multiple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</w:p>
    <w:p w14:paraId="5FC8139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19A3EAC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Collection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072E89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CheckOldestPlayer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13513B2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2E57024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FindOldestPlayer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5AFF906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i = 0; i &lt;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 i++)</w:t>
      </w:r>
    </w:p>
    <w:p w14:paraId="19545A4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5417FD8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== oldest)</w:t>
      </w:r>
    </w:p>
    <w:p w14:paraId="3765220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{</w:t>
      </w:r>
    </w:p>
    <w:p w14:paraId="3DD7D43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1BF5221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}</w:t>
      </w:r>
    </w:p>
    <w:p w14:paraId="262A8E1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499A2D9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3AD327B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51A82E2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Forms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who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attackers</w:t>
      </w:r>
      <w:proofErr w:type="spellEnd"/>
    </w:p>
    <w:p w14:paraId="3BFEE28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3C466CB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Collection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74C6012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B27DA8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FindAttackers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72F6B23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7D201E6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&gt;();</w:t>
      </w:r>
    </w:p>
    <w:p w14:paraId="543C473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2783E59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0A0A991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Puolejas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puolejas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"Puolėjas"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"puolėjas"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539F975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{</w:t>
      </w:r>
    </w:p>
    <w:p w14:paraId="2C7CCC5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4AB86EF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}</w:t>
      </w:r>
    </w:p>
    <w:p w14:paraId="2084C9A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2138C4B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19DE768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06768DD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D2C0E5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Forms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who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are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team</w:t>
      </w:r>
      <w:proofErr w:type="spellEnd"/>
    </w:p>
    <w:p w14:paraId="6E2E803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8F96D5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Collection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3E44E4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489C42C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FindInvitedPlayers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2DB99FB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4531BCE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&gt;();</w:t>
      </w:r>
    </w:p>
    <w:p w14:paraId="20298A7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74B1E42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678B703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player.Invited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6B5D783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{</w:t>
      </w:r>
    </w:p>
    <w:p w14:paraId="7BD9248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545B2D6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}</w:t>
      </w:r>
    </w:p>
    <w:p w14:paraId="48E8B01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21B831A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3254CE1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7A72678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11FB4BF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}</w:t>
      </w:r>
    </w:p>
    <w:p w14:paraId="6D162640" w14:textId="709EF290" w:rsidR="00FF76F8" w:rsidRDefault="001D5CBC" w:rsidP="001D5CBC">
      <w:pPr>
        <w:pStyle w:val="Programostekstas"/>
        <w:rPr>
          <w:rFonts w:ascii="Cascadia Mono" w:hAnsi="Cascadia Mono" w:cs="Cascadia Mono"/>
          <w:color w:val="000000"/>
          <w:sz w:val="19"/>
          <w:szCs w:val="19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}</w:t>
      </w:r>
    </w:p>
    <w:p w14:paraId="0694C562" w14:textId="286EA578" w:rsidR="001D5CBC" w:rsidRDefault="001D5CBC" w:rsidP="001D5CBC">
      <w:pPr>
        <w:pStyle w:val="Programostekstas"/>
        <w:rPr>
          <w:rFonts w:ascii="Cascadia Mono" w:hAnsi="Cascadia Mono" w:cs="Cascadia Mono"/>
          <w:color w:val="000000"/>
          <w:sz w:val="19"/>
          <w:szCs w:val="19"/>
          <w:lang w:eastAsia="lt-LT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lt-LT"/>
        </w:rPr>
        <w:t>Program.cs</w:t>
      </w:r>
      <w:proofErr w:type="spellEnd"/>
    </w:p>
    <w:p w14:paraId="5DA1E1C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System;</w:t>
      </w:r>
    </w:p>
    <w:p w14:paraId="2660853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5FE244B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;</w:t>
      </w:r>
    </w:p>
    <w:p w14:paraId="06744A1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</w:p>
    <w:p w14:paraId="364A89F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L1_U1_1.register</w:t>
      </w:r>
    </w:p>
    <w:p w14:paraId="649B215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{</w:t>
      </w:r>
    </w:p>
    <w:p w14:paraId="2E5A0BC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Program</w:t>
      </w:r>
      <w:proofErr w:type="spellEnd"/>
    </w:p>
    <w:p w14:paraId="4F83761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{</w:t>
      </w:r>
    </w:p>
    <w:p w14:paraId="01570AA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3418E61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class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only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calls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other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methods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.</w:t>
      </w:r>
    </w:p>
    <w:p w14:paraId="04FFD89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6623C99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args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"&gt;&lt;/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param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&gt;</w:t>
      </w:r>
    </w:p>
    <w:p w14:paraId="05F88230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</w:t>
      </w:r>
    </w:p>
    <w:p w14:paraId="29A722E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{</w:t>
      </w:r>
    </w:p>
    <w:p w14:paraId="0BF221D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InOutUtils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"Players.csv"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630880C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Reading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data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file</w:t>
      </w:r>
      <w:proofErr w:type="spellEnd"/>
    </w:p>
    <w:p w14:paraId="584240E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InOutUtils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.PrintOldest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00C1484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Printing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oldest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console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.</w:t>
      </w:r>
    </w:p>
    <w:p w14:paraId="11FF45A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TaskUtils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.FindAttackers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0920F54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== 0) </w:t>
      </w:r>
    </w:p>
    <w:p w14:paraId="506EC507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4489750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"Puolėjų nėra"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685B304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0D592B55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Checking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empty</w:t>
      </w:r>
    </w:p>
    <w:p w14:paraId="30E00D2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else</w:t>
      </w:r>
      <w:proofErr w:type="spellEnd"/>
    </w:p>
    <w:p w14:paraId="1E668B7C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5F01CB7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InOutUtils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.PrintAttackers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Attackers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62E88A7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Printing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attackers</w:t>
      </w:r>
      <w:proofErr w:type="spellEnd"/>
    </w:p>
    <w:p w14:paraId="0E160F4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7F556BF6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TaskUtils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.FindInvitedPlayers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0B1BB3A8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== 0)</w:t>
      </w:r>
    </w:p>
    <w:p w14:paraId="40C7EE1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51062C84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"I rinktinę pakviestų žaidėjų nėra"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74E6B252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5153E2FB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Checking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empty</w:t>
      </w:r>
    </w:p>
    <w:p w14:paraId="1A37A64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lt-LT"/>
        </w:rPr>
        <w:t>else</w:t>
      </w:r>
      <w:proofErr w:type="spellEnd"/>
    </w:p>
    <w:p w14:paraId="63F3C01F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{</w:t>
      </w:r>
    </w:p>
    <w:p w14:paraId="191E5189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lt-LT"/>
        </w:rPr>
        <w:t>InOutUtils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.PrintInvitedToCSVFile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lt-LT"/>
        </w:rPr>
        <w:t>"Rinktine.csv"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InvitedPlayers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);</w:t>
      </w:r>
    </w:p>
    <w:p w14:paraId="3B2ABA4E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lt-LT"/>
        </w:rPr>
        <w:t>///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Printing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invited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player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to a 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>csv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lt-LT"/>
        </w:rPr>
        <w:t xml:space="preserve"> file.</w:t>
      </w:r>
    </w:p>
    <w:p w14:paraId="713A0B63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    }</w:t>
      </w:r>
    </w:p>
    <w:p w14:paraId="5AD3D8FD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    }</w:t>
      </w:r>
    </w:p>
    <w:p w14:paraId="0C383DDA" w14:textId="77777777" w:rsidR="001D5CBC" w:rsidRDefault="001D5CBC" w:rsidP="001D5CB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 xml:space="preserve">    }</w:t>
      </w:r>
    </w:p>
    <w:p w14:paraId="0DBE6A31" w14:textId="64A982CC" w:rsidR="001D5CBC" w:rsidRPr="00844988" w:rsidRDefault="001D5CBC" w:rsidP="001D5CBC">
      <w:pPr>
        <w:pStyle w:val="Programostekstas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lt-LT"/>
        </w:rPr>
        <w:t>}</w:t>
      </w:r>
    </w:p>
    <w:p w14:paraId="05C65C17" w14:textId="77777777" w:rsidR="00844988" w:rsidRPr="00844988" w:rsidRDefault="00844988" w:rsidP="00F16C66">
      <w:pPr>
        <w:pStyle w:val="Heading2"/>
      </w:pPr>
      <w:bookmarkStart w:id="7" w:name="_Toc239088838"/>
      <w:r w:rsidRPr="00844988">
        <w:t>Pradiniai duomenys ir rezultatai</w:t>
      </w:r>
      <w:bookmarkEnd w:id="7"/>
    </w:p>
    <w:p w14:paraId="25C79521" w14:textId="2EDA7496" w:rsidR="002E3EF8" w:rsidRDefault="001D5CBC" w:rsidP="00A049DD">
      <w:pPr>
        <w:pStyle w:val="Programostekstas"/>
        <w:rPr>
          <w:b/>
          <w:bCs/>
        </w:rPr>
      </w:pPr>
      <w:r w:rsidRPr="001657B1">
        <w:rPr>
          <w:b/>
          <w:bCs/>
        </w:rPr>
        <w:t>Pradiniai duomenys</w:t>
      </w:r>
    </w:p>
    <w:p w14:paraId="452990EF" w14:textId="020D785B" w:rsidR="00A85AA4" w:rsidRPr="001657B1" w:rsidRDefault="00A85AA4" w:rsidP="00A049DD">
      <w:pPr>
        <w:pStyle w:val="Programostekstas"/>
        <w:rPr>
          <w:b/>
          <w:bCs/>
        </w:rPr>
      </w:pPr>
      <w:r>
        <w:rPr>
          <w:b/>
          <w:bCs/>
        </w:rPr>
        <w:lastRenderedPageBreak/>
        <w:t>1 testas</w:t>
      </w:r>
    </w:p>
    <w:p w14:paraId="56A18DF2" w14:textId="00A01850" w:rsidR="001D5CBC" w:rsidRPr="001D5CBC" w:rsidRDefault="001D5CBC" w:rsidP="00A049DD">
      <w:pPr>
        <w:pStyle w:val="Programostekstas"/>
        <w:rPr>
          <w:b/>
          <w:bCs/>
        </w:rPr>
      </w:pPr>
      <w:r w:rsidRPr="001D5CBC">
        <w:rPr>
          <w:b/>
          <w:bCs/>
        </w:rPr>
        <w:t>Players.csv</w:t>
      </w:r>
    </w:p>
    <w:p w14:paraId="5CE3222D" w14:textId="1B956379" w:rsidR="001D5CBC" w:rsidRDefault="001657B1" w:rsidP="001D5CBC">
      <w:pPr>
        <w:pStyle w:val="Programostekstas"/>
      </w:pPr>
      <w:r w:rsidRPr="001657B1">
        <w:rPr>
          <w:noProof/>
        </w:rPr>
        <w:drawing>
          <wp:inline distT="0" distB="0" distL="0" distR="0" wp14:anchorId="4D15E768" wp14:editId="53EFBB28">
            <wp:extent cx="6299835" cy="4357370"/>
            <wp:effectExtent l="0" t="0" r="571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B6D2" w14:textId="0E1C2A40" w:rsidR="001B4744" w:rsidRDefault="001B4744" w:rsidP="00A049DD">
      <w:pPr>
        <w:pStyle w:val="Programostekstas"/>
        <w:rPr>
          <w:b/>
          <w:bCs/>
        </w:rPr>
      </w:pPr>
      <w:r w:rsidRPr="001B4744">
        <w:rPr>
          <w:b/>
          <w:bCs/>
          <w:noProof/>
        </w:rPr>
        <w:drawing>
          <wp:inline distT="0" distB="0" distL="0" distR="0" wp14:anchorId="698D8A40" wp14:editId="4A07455F">
            <wp:extent cx="6299835" cy="189039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CD8B" w14:textId="1B6512BA" w:rsidR="00A85AA4" w:rsidRDefault="00A85AA4" w:rsidP="00A049DD">
      <w:pPr>
        <w:pStyle w:val="Programostekstas"/>
        <w:rPr>
          <w:b/>
          <w:bCs/>
        </w:rPr>
      </w:pPr>
      <w:r>
        <w:rPr>
          <w:b/>
          <w:bCs/>
        </w:rPr>
        <w:t>2 testas</w:t>
      </w:r>
    </w:p>
    <w:p w14:paraId="0CB4B96F" w14:textId="27EAFFBA" w:rsidR="00A85AA4" w:rsidRDefault="00A85AA4" w:rsidP="00A049DD">
      <w:pPr>
        <w:pStyle w:val="Programostekstas"/>
        <w:rPr>
          <w:b/>
          <w:bCs/>
        </w:rPr>
      </w:pPr>
      <w:r>
        <w:rPr>
          <w:b/>
          <w:bCs/>
        </w:rPr>
        <w:t>Players.csv</w:t>
      </w:r>
    </w:p>
    <w:p w14:paraId="0DB341FE" w14:textId="557EB7F0" w:rsidR="00A85AA4" w:rsidRDefault="00A85AA4" w:rsidP="00A049DD">
      <w:pPr>
        <w:pStyle w:val="Programostekstas"/>
        <w:rPr>
          <w:b/>
          <w:bCs/>
        </w:rPr>
      </w:pPr>
      <w:r w:rsidRPr="00A85AA4">
        <w:rPr>
          <w:b/>
          <w:bCs/>
        </w:rPr>
        <w:lastRenderedPageBreak/>
        <w:drawing>
          <wp:inline distT="0" distB="0" distL="0" distR="0" wp14:anchorId="79634462" wp14:editId="1D2B9A90">
            <wp:extent cx="6299835" cy="4968875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E45C" w14:textId="3F1A4570" w:rsidR="00844988" w:rsidRDefault="001D5CBC" w:rsidP="00A049DD">
      <w:pPr>
        <w:pStyle w:val="Programostekstas"/>
        <w:rPr>
          <w:b/>
          <w:bCs/>
        </w:rPr>
      </w:pPr>
      <w:r w:rsidRPr="001657B1">
        <w:rPr>
          <w:b/>
          <w:bCs/>
        </w:rPr>
        <w:t>Rezultatai</w:t>
      </w:r>
    </w:p>
    <w:p w14:paraId="5EA95B2C" w14:textId="24D64CF3" w:rsidR="00A85AA4" w:rsidRPr="001657B1" w:rsidRDefault="00A85AA4" w:rsidP="00A049DD">
      <w:pPr>
        <w:pStyle w:val="Programostekstas"/>
        <w:rPr>
          <w:b/>
          <w:bCs/>
        </w:rPr>
      </w:pPr>
      <w:r>
        <w:rPr>
          <w:b/>
          <w:bCs/>
        </w:rPr>
        <w:t>1 testas</w:t>
      </w:r>
    </w:p>
    <w:p w14:paraId="1586CE6E" w14:textId="77777777" w:rsidR="001D5CBC" w:rsidRDefault="001D5CBC" w:rsidP="001D5CBC">
      <w:pPr>
        <w:pStyle w:val="Programostekstas"/>
      </w:pPr>
      <w:r>
        <w:t xml:space="preserve">Vyriausi </w:t>
      </w:r>
      <w:proofErr w:type="spellStart"/>
      <w:r>
        <w:t>zaidejai</w:t>
      </w:r>
      <w:proofErr w:type="spellEnd"/>
      <w:r>
        <w:t>:</w:t>
      </w:r>
    </w:p>
    <w:p w14:paraId="6FA9FF71" w14:textId="77777777" w:rsidR="001D5CBC" w:rsidRDefault="001D5CBC" w:rsidP="001D5CBC">
      <w:pPr>
        <w:pStyle w:val="Programostekstas"/>
      </w:pPr>
      <w:r>
        <w:t>--------------------------------------------</w:t>
      </w:r>
    </w:p>
    <w:p w14:paraId="67B975B4" w14:textId="77777777" w:rsidR="001D5CBC" w:rsidRDefault="001D5CBC" w:rsidP="001D5CBC">
      <w:pPr>
        <w:pStyle w:val="Programostekstas"/>
      </w:pPr>
      <w:r>
        <w:t>| Mantas     | Kalnietis       | 1986-00-06 |</w:t>
      </w:r>
    </w:p>
    <w:p w14:paraId="50E56AB5" w14:textId="77777777" w:rsidR="001D5CBC" w:rsidRDefault="001D5CBC" w:rsidP="001D5CBC">
      <w:pPr>
        <w:pStyle w:val="Programostekstas"/>
      </w:pPr>
      <w:r>
        <w:t>--------------------------------------------</w:t>
      </w:r>
    </w:p>
    <w:p w14:paraId="0C3B8650" w14:textId="77777777" w:rsidR="001D5CBC" w:rsidRDefault="001D5CBC" w:rsidP="001D5CBC">
      <w:pPr>
        <w:pStyle w:val="Programostekstas"/>
      </w:pPr>
      <w:proofErr w:type="spellStart"/>
      <w:r>
        <w:t>Puolejai</w:t>
      </w:r>
      <w:proofErr w:type="spellEnd"/>
      <w:r>
        <w:t>:</w:t>
      </w:r>
    </w:p>
    <w:p w14:paraId="629C5565" w14:textId="77777777" w:rsidR="001D5CBC" w:rsidRDefault="001D5CBC" w:rsidP="001D5CBC">
      <w:pPr>
        <w:pStyle w:val="Programostekstas"/>
      </w:pPr>
      <w:r>
        <w:t>--------------------------------------------</w:t>
      </w:r>
    </w:p>
    <w:p w14:paraId="2284F596" w14:textId="77777777" w:rsidR="001D5CBC" w:rsidRDefault="001D5CBC" w:rsidP="001D5CBC">
      <w:pPr>
        <w:pStyle w:val="Programostekstas"/>
      </w:pPr>
      <w:r>
        <w:t>| Rokas      | Giedraitis      | 1992-00-16 |</w:t>
      </w:r>
    </w:p>
    <w:p w14:paraId="61CE3290" w14:textId="77777777" w:rsidR="001D5CBC" w:rsidRDefault="001D5CBC" w:rsidP="001D5CBC">
      <w:pPr>
        <w:pStyle w:val="Programostekstas"/>
      </w:pPr>
      <w:r>
        <w:t>| Mindaugas  | Kuzminskas      | 1989-00-24 |</w:t>
      </w:r>
    </w:p>
    <w:p w14:paraId="3E76AB8F" w14:textId="77777777" w:rsidR="001D5CBC" w:rsidRDefault="001D5CBC" w:rsidP="001D5CBC">
      <w:pPr>
        <w:pStyle w:val="Programostekstas"/>
      </w:pPr>
      <w:r>
        <w:t xml:space="preserve">| Tadas      | </w:t>
      </w:r>
      <w:proofErr w:type="spellStart"/>
      <w:r>
        <w:t>Sedekerskis</w:t>
      </w:r>
      <w:proofErr w:type="spellEnd"/>
      <w:r>
        <w:t xml:space="preserve">     | 1998-00-17 |</w:t>
      </w:r>
    </w:p>
    <w:p w14:paraId="69A06058" w14:textId="77777777" w:rsidR="001D5CBC" w:rsidRDefault="001D5CBC" w:rsidP="001D5CBC">
      <w:pPr>
        <w:pStyle w:val="Programostekstas"/>
      </w:pPr>
      <w:r>
        <w:t>| Deividas   | Sirvydis        | 2000-00-25 |</w:t>
      </w:r>
    </w:p>
    <w:p w14:paraId="489CF02D" w14:textId="77777777" w:rsidR="001D5CBC" w:rsidRDefault="001D5CBC" w:rsidP="001D5CBC">
      <w:pPr>
        <w:pStyle w:val="Programostekstas"/>
      </w:pPr>
      <w:r>
        <w:t>| Arnas      | Butkevičius     | 1992-00-22 |</w:t>
      </w:r>
    </w:p>
    <w:p w14:paraId="5AE936CB" w14:textId="47B6D0E1" w:rsidR="001D5CBC" w:rsidRDefault="001D5CBC" w:rsidP="001D5CBC">
      <w:pPr>
        <w:pStyle w:val="Programostekstas"/>
      </w:pPr>
      <w:r>
        <w:t>--------------------------------------------</w:t>
      </w:r>
    </w:p>
    <w:p w14:paraId="59DB25E1" w14:textId="02B16409" w:rsidR="001D5CBC" w:rsidRPr="001B4744" w:rsidRDefault="001D5CBC" w:rsidP="001D5CBC">
      <w:pPr>
        <w:pStyle w:val="Programostekstas"/>
        <w:rPr>
          <w:b/>
          <w:bCs/>
          <w:lang w:val="en-US"/>
        </w:rPr>
      </w:pPr>
      <w:r w:rsidRPr="001D5CBC">
        <w:rPr>
          <w:b/>
          <w:bCs/>
        </w:rPr>
        <w:t>Rinktine.csv</w:t>
      </w:r>
    </w:p>
    <w:p w14:paraId="6546F6B7" w14:textId="57899FEA" w:rsidR="001657B1" w:rsidRDefault="001657B1" w:rsidP="001D5CBC">
      <w:pPr>
        <w:pStyle w:val="Programostekstas"/>
        <w:rPr>
          <w:b/>
          <w:bCs/>
        </w:rPr>
      </w:pPr>
      <w:r w:rsidRPr="001657B1">
        <w:rPr>
          <w:b/>
          <w:bCs/>
          <w:noProof/>
        </w:rPr>
        <w:lastRenderedPageBreak/>
        <w:drawing>
          <wp:inline distT="0" distB="0" distL="0" distR="0" wp14:anchorId="55C8AC33" wp14:editId="0E82F25A">
            <wp:extent cx="6039693" cy="4296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53E3" w14:textId="329E414D" w:rsidR="00A85AA4" w:rsidRDefault="00A85AA4" w:rsidP="001D5CBC">
      <w:pPr>
        <w:pStyle w:val="Programostekstas"/>
        <w:rPr>
          <w:b/>
          <w:bCs/>
        </w:rPr>
      </w:pPr>
      <w:r>
        <w:rPr>
          <w:b/>
          <w:bCs/>
        </w:rPr>
        <w:t>2 testas</w:t>
      </w:r>
    </w:p>
    <w:p w14:paraId="52C13039" w14:textId="77777777" w:rsidR="00A85AA4" w:rsidRPr="00A85AA4" w:rsidRDefault="00A85AA4" w:rsidP="00A85AA4">
      <w:pPr>
        <w:pStyle w:val="Programostekstas"/>
        <w:rPr>
          <w:b/>
          <w:bCs/>
        </w:rPr>
      </w:pPr>
      <w:proofErr w:type="spellStart"/>
      <w:r w:rsidRPr="00A85AA4">
        <w:rPr>
          <w:b/>
          <w:bCs/>
        </w:rPr>
        <w:t>Oldest</w:t>
      </w:r>
      <w:proofErr w:type="spellEnd"/>
      <w:r w:rsidRPr="00A85AA4">
        <w:rPr>
          <w:b/>
          <w:bCs/>
        </w:rPr>
        <w:t xml:space="preserve"> </w:t>
      </w:r>
      <w:proofErr w:type="spellStart"/>
      <w:r w:rsidRPr="00A85AA4">
        <w:rPr>
          <w:b/>
          <w:bCs/>
        </w:rPr>
        <w:t>players</w:t>
      </w:r>
      <w:proofErr w:type="spellEnd"/>
      <w:r w:rsidRPr="00A85AA4">
        <w:rPr>
          <w:b/>
          <w:bCs/>
        </w:rPr>
        <w:t>:</w:t>
      </w:r>
    </w:p>
    <w:p w14:paraId="5863EA0D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>--------------------------------------------</w:t>
      </w:r>
    </w:p>
    <w:p w14:paraId="0C16CB6B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 xml:space="preserve">| Name       | </w:t>
      </w:r>
      <w:proofErr w:type="spellStart"/>
      <w:r w:rsidRPr="00A85AA4">
        <w:rPr>
          <w:b/>
          <w:bCs/>
        </w:rPr>
        <w:t>Surname</w:t>
      </w:r>
      <w:proofErr w:type="spellEnd"/>
      <w:r w:rsidRPr="00A85AA4">
        <w:rPr>
          <w:b/>
          <w:bCs/>
        </w:rPr>
        <w:t xml:space="preserve">         | </w:t>
      </w:r>
      <w:proofErr w:type="spellStart"/>
      <w:r w:rsidRPr="00A85AA4">
        <w:rPr>
          <w:b/>
          <w:bCs/>
        </w:rPr>
        <w:t>Birthdate</w:t>
      </w:r>
      <w:proofErr w:type="spellEnd"/>
      <w:r w:rsidRPr="00A85AA4">
        <w:rPr>
          <w:b/>
          <w:bCs/>
        </w:rPr>
        <w:t xml:space="preserve">  |</w:t>
      </w:r>
    </w:p>
    <w:p w14:paraId="6186816A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>--------------------------------------------</w:t>
      </w:r>
    </w:p>
    <w:p w14:paraId="001FAC88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 xml:space="preserve">| Eimantas   | </w:t>
      </w:r>
      <w:proofErr w:type="spellStart"/>
      <w:r w:rsidRPr="00A85AA4">
        <w:rPr>
          <w:b/>
          <w:bCs/>
        </w:rPr>
        <w:t>Bendzius</w:t>
      </w:r>
      <w:proofErr w:type="spellEnd"/>
      <w:r w:rsidRPr="00A85AA4">
        <w:rPr>
          <w:b/>
          <w:bCs/>
        </w:rPr>
        <w:t xml:space="preserve">        | 1990-00-23 |</w:t>
      </w:r>
    </w:p>
    <w:p w14:paraId="5A2A9BE5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>--------------------------------------------</w:t>
      </w:r>
    </w:p>
    <w:p w14:paraId="2FAB8CC4" w14:textId="77777777" w:rsidR="00A85AA4" w:rsidRPr="00A85AA4" w:rsidRDefault="00A85AA4" w:rsidP="00A85AA4">
      <w:pPr>
        <w:pStyle w:val="Programostekstas"/>
        <w:rPr>
          <w:b/>
          <w:bCs/>
        </w:rPr>
      </w:pPr>
      <w:proofErr w:type="spellStart"/>
      <w:r w:rsidRPr="00A85AA4">
        <w:rPr>
          <w:b/>
          <w:bCs/>
        </w:rPr>
        <w:t>Attackers</w:t>
      </w:r>
      <w:proofErr w:type="spellEnd"/>
      <w:r w:rsidRPr="00A85AA4">
        <w:rPr>
          <w:b/>
          <w:bCs/>
        </w:rPr>
        <w:t>:</w:t>
      </w:r>
    </w:p>
    <w:p w14:paraId="634404A2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>--------------------------------------------</w:t>
      </w:r>
    </w:p>
    <w:p w14:paraId="437294FE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 xml:space="preserve">| Name       | </w:t>
      </w:r>
      <w:proofErr w:type="spellStart"/>
      <w:r w:rsidRPr="00A85AA4">
        <w:rPr>
          <w:b/>
          <w:bCs/>
        </w:rPr>
        <w:t>Surname</w:t>
      </w:r>
      <w:proofErr w:type="spellEnd"/>
      <w:r w:rsidRPr="00A85AA4">
        <w:rPr>
          <w:b/>
          <w:bCs/>
        </w:rPr>
        <w:t xml:space="preserve">         | </w:t>
      </w:r>
      <w:proofErr w:type="spellStart"/>
      <w:r w:rsidRPr="00A85AA4">
        <w:rPr>
          <w:b/>
          <w:bCs/>
        </w:rPr>
        <w:t>Birthdate</w:t>
      </w:r>
      <w:proofErr w:type="spellEnd"/>
      <w:r w:rsidRPr="00A85AA4">
        <w:rPr>
          <w:b/>
          <w:bCs/>
        </w:rPr>
        <w:t xml:space="preserve">  |</w:t>
      </w:r>
    </w:p>
    <w:p w14:paraId="1DCA9B75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>--------------------------------------------</w:t>
      </w:r>
    </w:p>
    <w:p w14:paraId="00BAA06A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 xml:space="preserve">| Tadas      | </w:t>
      </w:r>
      <w:proofErr w:type="spellStart"/>
      <w:r w:rsidRPr="00A85AA4">
        <w:rPr>
          <w:b/>
          <w:bCs/>
        </w:rPr>
        <w:t>Sedekerskis</w:t>
      </w:r>
      <w:proofErr w:type="spellEnd"/>
      <w:r w:rsidRPr="00A85AA4">
        <w:rPr>
          <w:b/>
          <w:bCs/>
        </w:rPr>
        <w:t xml:space="preserve">     | 1998-00-17 |</w:t>
      </w:r>
    </w:p>
    <w:p w14:paraId="12A8ABDF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 xml:space="preserve">| Gytis      | </w:t>
      </w:r>
      <w:proofErr w:type="spellStart"/>
      <w:r w:rsidRPr="00A85AA4">
        <w:rPr>
          <w:b/>
          <w:bCs/>
        </w:rPr>
        <w:t>Radzevicius</w:t>
      </w:r>
      <w:proofErr w:type="spellEnd"/>
      <w:r w:rsidRPr="00A85AA4">
        <w:rPr>
          <w:b/>
          <w:bCs/>
        </w:rPr>
        <w:t xml:space="preserve">     | 1995-00-30 |</w:t>
      </w:r>
    </w:p>
    <w:p w14:paraId="6BD647AD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 xml:space="preserve">| Eimantas   | </w:t>
      </w:r>
      <w:proofErr w:type="spellStart"/>
      <w:r w:rsidRPr="00A85AA4">
        <w:rPr>
          <w:b/>
          <w:bCs/>
        </w:rPr>
        <w:t>Bendzius</w:t>
      </w:r>
      <w:proofErr w:type="spellEnd"/>
      <w:r w:rsidRPr="00A85AA4">
        <w:rPr>
          <w:b/>
          <w:bCs/>
        </w:rPr>
        <w:t xml:space="preserve">        | 1990-00-23 |</w:t>
      </w:r>
    </w:p>
    <w:p w14:paraId="1688AFFF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 xml:space="preserve">| Ignas      | </w:t>
      </w:r>
      <w:proofErr w:type="spellStart"/>
      <w:r w:rsidRPr="00A85AA4">
        <w:rPr>
          <w:b/>
          <w:bCs/>
        </w:rPr>
        <w:t>Brazdeikis</w:t>
      </w:r>
      <w:proofErr w:type="spellEnd"/>
      <w:r w:rsidRPr="00A85AA4">
        <w:rPr>
          <w:b/>
          <w:bCs/>
        </w:rPr>
        <w:t xml:space="preserve">      | 1999-00-08 |</w:t>
      </w:r>
    </w:p>
    <w:p w14:paraId="14D49A56" w14:textId="77777777" w:rsidR="00A85AA4" w:rsidRPr="00A85AA4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t>--------------------------------------------</w:t>
      </w:r>
    </w:p>
    <w:p w14:paraId="23852DEB" w14:textId="3B31A0C5" w:rsidR="00A85AA4" w:rsidRDefault="00A85AA4" w:rsidP="00A85AA4">
      <w:pPr>
        <w:pStyle w:val="Programostekstas"/>
        <w:rPr>
          <w:b/>
          <w:bCs/>
        </w:rPr>
      </w:pPr>
      <w:proofErr w:type="spellStart"/>
      <w:r w:rsidRPr="00A85AA4">
        <w:rPr>
          <w:b/>
          <w:bCs/>
        </w:rPr>
        <w:t>There</w:t>
      </w:r>
      <w:proofErr w:type="spellEnd"/>
      <w:r w:rsidRPr="00A85AA4">
        <w:rPr>
          <w:b/>
          <w:bCs/>
        </w:rPr>
        <w:t xml:space="preserve"> are </w:t>
      </w:r>
      <w:proofErr w:type="spellStart"/>
      <w:r w:rsidRPr="00A85AA4">
        <w:rPr>
          <w:b/>
          <w:bCs/>
        </w:rPr>
        <w:t>no</w:t>
      </w:r>
      <w:proofErr w:type="spellEnd"/>
      <w:r w:rsidRPr="00A85AA4">
        <w:rPr>
          <w:b/>
          <w:bCs/>
        </w:rPr>
        <w:t xml:space="preserve"> </w:t>
      </w:r>
      <w:proofErr w:type="spellStart"/>
      <w:r w:rsidRPr="00A85AA4">
        <w:rPr>
          <w:b/>
          <w:bCs/>
        </w:rPr>
        <w:t>invited</w:t>
      </w:r>
      <w:proofErr w:type="spellEnd"/>
      <w:r w:rsidRPr="00A85AA4">
        <w:rPr>
          <w:b/>
          <w:bCs/>
        </w:rPr>
        <w:t xml:space="preserve"> </w:t>
      </w:r>
      <w:proofErr w:type="spellStart"/>
      <w:r w:rsidRPr="00A85AA4">
        <w:rPr>
          <w:b/>
          <w:bCs/>
        </w:rPr>
        <w:t>players</w:t>
      </w:r>
      <w:proofErr w:type="spellEnd"/>
    </w:p>
    <w:p w14:paraId="54756019" w14:textId="55C9A120" w:rsidR="00A85AA4" w:rsidRPr="001D5CBC" w:rsidRDefault="00A85AA4" w:rsidP="00A85AA4">
      <w:pPr>
        <w:pStyle w:val="Programostekstas"/>
        <w:rPr>
          <w:b/>
          <w:bCs/>
        </w:rPr>
      </w:pPr>
      <w:r w:rsidRPr="00A85AA4">
        <w:rPr>
          <w:b/>
          <w:bCs/>
        </w:rPr>
        <w:lastRenderedPageBreak/>
        <w:drawing>
          <wp:inline distT="0" distB="0" distL="0" distR="0" wp14:anchorId="33373DD0" wp14:editId="44E86489">
            <wp:extent cx="6299835" cy="28257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45C2" w14:textId="77777777" w:rsidR="005C0B38" w:rsidRDefault="005C0B38" w:rsidP="00D1074F">
      <w:pPr>
        <w:pStyle w:val="Heading2"/>
      </w:pPr>
      <w:bookmarkStart w:id="8" w:name="_Toc239088839"/>
      <w:proofErr w:type="spellStart"/>
      <w:r>
        <w:t>G</w:t>
      </w:r>
      <w:r w:rsidRPr="005C0B38">
        <w:t>eneratyvinio</w:t>
      </w:r>
      <w:proofErr w:type="spellEnd"/>
      <w:r w:rsidRPr="005C0B38">
        <w:t xml:space="preserve"> dirbtinio intelekto (</w:t>
      </w:r>
      <w:proofErr w:type="spellStart"/>
      <w:r>
        <w:t>G</w:t>
      </w:r>
      <w:r w:rsidRPr="005C0B38">
        <w:t>en</w:t>
      </w:r>
      <w:r>
        <w:t>DI</w:t>
      </w:r>
      <w:proofErr w:type="spellEnd"/>
      <w:r w:rsidRPr="005C0B38">
        <w:t>) naudojimo deklaracija</w:t>
      </w:r>
      <w:bookmarkEnd w:id="8"/>
    </w:p>
    <w:p w14:paraId="04B6F4B4" w14:textId="77777777" w:rsidR="00D901AA" w:rsidRPr="00CA26F4" w:rsidRDefault="00D901AA" w:rsidP="00CA26F4">
      <w:pPr>
        <w:sectPr w:rsidR="00D901AA" w:rsidRPr="00CA26F4" w:rsidSect="00CA26F4">
          <w:type w:val="continuous"/>
          <w:pgSz w:w="11906" w:h="16838"/>
          <w:pgMar w:top="851" w:right="567" w:bottom="851" w:left="1418" w:header="567" w:footer="567" w:gutter="0"/>
          <w:cols w:space="720"/>
          <w:formProt w:val="0"/>
          <w:titlePg/>
        </w:sectPr>
      </w:pPr>
    </w:p>
    <w:p w14:paraId="79D64CF8" w14:textId="77777777" w:rsidR="005C0B38" w:rsidRPr="00CA26F4" w:rsidRDefault="00D901AA" w:rsidP="00CA26F4">
      <w:pPr>
        <w:rPr>
          <w:b/>
          <w:bCs/>
        </w:rPr>
      </w:pPr>
      <w:r w:rsidRPr="00CA26F4">
        <w:rPr>
          <w:b/>
          <w:bCs/>
        </w:rPr>
        <w:t xml:space="preserve">1. GenDI naudojimo patvirtinimas </w:t>
      </w:r>
      <w:r w:rsidRPr="0058543F">
        <w:rPr>
          <w:i/>
          <w:iCs/>
        </w:rPr>
        <w:t>(pažymėkite vieną variantą)</w:t>
      </w:r>
      <w:r w:rsidRPr="00CA26F4">
        <w:rPr>
          <w:b/>
          <w:bCs/>
        </w:rPr>
        <w:t>: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562"/>
        <w:gridCol w:w="9356"/>
      </w:tblGrid>
      <w:tr w:rsidR="005C0B38" w:rsidRPr="005C0B38" w14:paraId="0A09B523" w14:textId="77777777" w:rsidTr="0058543F">
        <w:tc>
          <w:tcPr>
            <w:tcW w:w="562" w:type="dxa"/>
            <w:vMerge w:val="restart"/>
            <w:vAlign w:val="center"/>
          </w:tcPr>
          <w:p w14:paraId="2D53AD0C" w14:textId="77777777" w:rsidR="005C0B38" w:rsidRPr="00CA26F4" w:rsidRDefault="00000000" w:rsidP="0058543F">
            <w:pPr>
              <w:pStyle w:val="Lentelscel"/>
              <w:jc w:val="center"/>
            </w:pPr>
            <w:sdt>
              <w:sdtPr>
                <w:alias w:val="nenaudojau"/>
                <w:tag w:val="checkbox_nenaudojau"/>
                <w:id w:val="1183791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01AA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7E226F03" w14:textId="77777777" w:rsidR="005C0B38" w:rsidRPr="00CA26F4" w:rsidRDefault="005C0B38" w:rsidP="0058543F">
            <w:pPr>
              <w:pStyle w:val="Lentelscel"/>
            </w:pPr>
            <w:r w:rsidRPr="00CA26F4">
              <w:t xml:space="preserve">Rengdamas (-a) šį studijų darbą nenaudojau generatyvinio dirbtinio intelekto įrankių </w:t>
            </w:r>
          </w:p>
        </w:tc>
      </w:tr>
      <w:tr w:rsidR="005C0B38" w:rsidRPr="005C0B38" w14:paraId="0862C86B" w14:textId="77777777" w:rsidTr="0058543F">
        <w:tc>
          <w:tcPr>
            <w:tcW w:w="562" w:type="dxa"/>
            <w:vMerge/>
            <w:vAlign w:val="center"/>
          </w:tcPr>
          <w:p w14:paraId="3176BAAF" w14:textId="77777777" w:rsidR="005C0B38" w:rsidRPr="005C0B38" w:rsidRDefault="005C0B38" w:rsidP="0058543F">
            <w:pPr>
              <w:pStyle w:val="Lentelscel"/>
              <w:jc w:val="center"/>
              <w:rPr>
                <w:szCs w:val="24"/>
              </w:rPr>
            </w:pPr>
          </w:p>
        </w:tc>
        <w:tc>
          <w:tcPr>
            <w:tcW w:w="9356" w:type="dxa"/>
          </w:tcPr>
          <w:p w14:paraId="32E4A38B" w14:textId="77777777" w:rsidR="005C0B38" w:rsidRPr="00CA26F4" w:rsidRDefault="005C0B38" w:rsidP="0058543F">
            <w:pPr>
              <w:pStyle w:val="Lentelscel"/>
            </w:pPr>
            <w:r w:rsidRPr="00CA26F4">
              <w:t>Patvirtinu, kad studijų darbe pateiktas turinys yra mano autentiškas intelektinis darbas, o naudoti šaltiniai nurodyti pagal citavimo reikalavimus.</w:t>
            </w:r>
          </w:p>
        </w:tc>
      </w:tr>
      <w:tr w:rsidR="005C0B38" w:rsidRPr="005C0B38" w14:paraId="5817F803" w14:textId="77777777" w:rsidTr="0058543F">
        <w:tc>
          <w:tcPr>
            <w:tcW w:w="562" w:type="dxa"/>
            <w:vMerge w:val="restart"/>
            <w:vAlign w:val="center"/>
          </w:tcPr>
          <w:p w14:paraId="50AF57D5" w14:textId="77777777" w:rsidR="005C0B38" w:rsidRPr="00CA26F4" w:rsidRDefault="00000000" w:rsidP="0058543F">
            <w:pPr>
              <w:pStyle w:val="Lentelscel"/>
              <w:jc w:val="center"/>
            </w:pPr>
            <w:sdt>
              <w:sdtPr>
                <w:alias w:val="naudojau"/>
                <w:tag w:val="checkbox_naudojau"/>
                <w:id w:val="-621544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0B38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71C97199" w14:textId="77777777" w:rsidR="005C0B38" w:rsidRPr="00CA26F4" w:rsidRDefault="005C0B38" w:rsidP="0058543F">
            <w:pPr>
              <w:pStyle w:val="Lentelscel"/>
            </w:pPr>
            <w:r w:rsidRPr="00CA26F4">
              <w:t>Rengdamas (-a) šį studijų darbą naudojau generatyvinio dirbtinio intelekto įrankius</w:t>
            </w:r>
          </w:p>
        </w:tc>
      </w:tr>
      <w:tr w:rsidR="005C0B38" w:rsidRPr="005C0B38" w14:paraId="4CC265CE" w14:textId="77777777" w:rsidTr="004D0A42">
        <w:tc>
          <w:tcPr>
            <w:tcW w:w="562" w:type="dxa"/>
            <w:vMerge/>
          </w:tcPr>
          <w:p w14:paraId="2A9267A1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9356" w:type="dxa"/>
          </w:tcPr>
          <w:p w14:paraId="4D9E4B7A" w14:textId="77777777" w:rsidR="005C0B38" w:rsidRPr="00CA26F4" w:rsidRDefault="005C0B38" w:rsidP="0058543F">
            <w:pPr>
              <w:pStyle w:val="Lentelscel"/>
            </w:pPr>
            <w:r w:rsidRPr="00CA26F4">
              <w:t>Patvirtinu, kad GenDI įrankiai buvo naudojami laikantis studijų modulyje nustatytų GenDI naudojimo reikalavimų bei naudojimas yra skaidriai ir sąžiningai deklaruotas.</w:t>
            </w:r>
          </w:p>
        </w:tc>
      </w:tr>
    </w:tbl>
    <w:p w14:paraId="58C86B8C" w14:textId="77777777" w:rsidR="00D901AA" w:rsidRPr="00D901AA" w:rsidRDefault="00D901AA" w:rsidP="00D901AA">
      <w:pPr>
        <w:rPr>
          <w:b/>
          <w:bCs/>
        </w:rPr>
      </w:pPr>
      <w:r w:rsidRPr="00D901AA">
        <w:rPr>
          <w:b/>
          <w:bCs/>
        </w:rPr>
        <w:t>2. GenDI naudojimo informacija</w:t>
      </w:r>
    </w:p>
    <w:p w14:paraId="1BD2C04A" w14:textId="77777777" w:rsidR="005C0B38" w:rsidRDefault="00D901AA" w:rsidP="00D901AA">
      <w:r>
        <w:t>Užpildykite, jei rengiant studijų darbą naudojote generatyvinio dirbtinio intelekto įrankius:</w:t>
      </w:r>
    </w:p>
    <w:p w14:paraId="7F2795F8" w14:textId="77777777" w:rsidR="00D901AA" w:rsidRPr="00CA26F4" w:rsidRDefault="00D901AA" w:rsidP="00CA26F4">
      <w:pPr>
        <w:sectPr w:rsidR="00D901AA" w:rsidRPr="00CA26F4" w:rsidSect="00572435">
          <w:type w:val="continuous"/>
          <w:pgSz w:w="11906" w:h="16838"/>
          <w:pgMar w:top="851" w:right="567" w:bottom="851" w:left="1418" w:header="567" w:footer="567" w:gutter="0"/>
          <w:cols w:space="720"/>
          <w:titlePg/>
        </w:sectPr>
      </w:pPr>
    </w:p>
    <w:tbl>
      <w:tblPr>
        <w:tblStyle w:val="TableGrid2"/>
        <w:tblW w:w="9962" w:type="dxa"/>
        <w:tblLook w:val="04A0" w:firstRow="1" w:lastRow="0" w:firstColumn="1" w:lastColumn="0" w:noHBand="0" w:noVBand="1"/>
      </w:tblPr>
      <w:tblGrid>
        <w:gridCol w:w="1834"/>
        <w:gridCol w:w="2552"/>
        <w:gridCol w:w="2788"/>
        <w:gridCol w:w="2788"/>
      </w:tblGrid>
      <w:tr w:rsidR="005C0B38" w:rsidRPr="005C0B38" w14:paraId="20C4E0F1" w14:textId="77777777" w:rsidTr="004D0A42">
        <w:trPr>
          <w:trHeight w:val="300"/>
        </w:trPr>
        <w:tc>
          <w:tcPr>
            <w:tcW w:w="1834" w:type="dxa"/>
          </w:tcPr>
          <w:p w14:paraId="2CB1490D" w14:textId="77777777" w:rsidR="0058543F" w:rsidRDefault="005C0B38" w:rsidP="0058543F">
            <w:pPr>
              <w:pStyle w:val="Lentelscel"/>
              <w:rPr>
                <w:b/>
                <w:bCs/>
                <w:sz w:val="24"/>
              </w:rPr>
            </w:pPr>
            <w:r w:rsidRPr="0058543F">
              <w:rPr>
                <w:b/>
                <w:bCs/>
                <w:sz w:val="24"/>
              </w:rPr>
              <w:t>Darbo dalis</w:t>
            </w:r>
          </w:p>
          <w:p w14:paraId="284C383D" w14:textId="77777777" w:rsidR="005C0B38" w:rsidRPr="0058543F" w:rsidRDefault="005C0B38" w:rsidP="0058543F">
            <w:pPr>
              <w:pStyle w:val="Lentelscel"/>
            </w:pPr>
            <w:r w:rsidRPr="0058543F">
              <w:rPr>
                <w:i/>
                <w:iCs/>
              </w:rPr>
              <w:t>(pvz., skyrius, visas darbas)</w:t>
            </w:r>
          </w:p>
        </w:tc>
        <w:tc>
          <w:tcPr>
            <w:tcW w:w="2552" w:type="dxa"/>
          </w:tcPr>
          <w:p w14:paraId="0F163EB3" w14:textId="77777777" w:rsidR="005C0B38" w:rsidRPr="0058543F" w:rsidRDefault="005C0B38" w:rsidP="0058543F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>GenDI įrankio naudojimo tikslas</w:t>
            </w:r>
          </w:p>
        </w:tc>
        <w:tc>
          <w:tcPr>
            <w:tcW w:w="2788" w:type="dxa"/>
            <w:hideMark/>
          </w:tcPr>
          <w:p w14:paraId="637017E4" w14:textId="77777777" w:rsidR="005C0B38" w:rsidRPr="0058543F" w:rsidRDefault="005C0B38" w:rsidP="0058543F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GenDI įrankio pavadinimas, versija / internetinė nuoroda </w:t>
            </w:r>
          </w:p>
        </w:tc>
        <w:tc>
          <w:tcPr>
            <w:tcW w:w="2788" w:type="dxa"/>
          </w:tcPr>
          <w:p w14:paraId="5E516EE0" w14:textId="77777777" w:rsidR="005C0B38" w:rsidRPr="0058543F" w:rsidRDefault="005C0B38" w:rsidP="0058543F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Studento indėlis </w:t>
            </w:r>
          </w:p>
          <w:p w14:paraId="75177A89" w14:textId="77777777" w:rsidR="005C0B38" w:rsidRPr="0058543F" w:rsidRDefault="005C0B38" w:rsidP="0058543F">
            <w:pPr>
              <w:pStyle w:val="Lentelscel"/>
              <w:rPr>
                <w:i/>
                <w:iCs/>
              </w:rPr>
            </w:pPr>
            <w:r w:rsidRPr="0058543F">
              <w:rPr>
                <w:i/>
                <w:iCs/>
              </w:rPr>
              <w:t>(kaip GenDI rezultatas buvo patikrintas, redaguotas ar papildytas studento)</w:t>
            </w:r>
          </w:p>
        </w:tc>
      </w:tr>
      <w:tr w:rsidR="005C0B38" w:rsidRPr="005C0B38" w14:paraId="7113CAB1" w14:textId="77777777" w:rsidTr="004D0A42">
        <w:trPr>
          <w:trHeight w:val="300"/>
        </w:trPr>
        <w:tc>
          <w:tcPr>
            <w:tcW w:w="1834" w:type="dxa"/>
          </w:tcPr>
          <w:p w14:paraId="3BF64B1A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72ABFE35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4B442852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10CBAF61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</w:tr>
      <w:tr w:rsidR="005C0B38" w:rsidRPr="005C0B38" w14:paraId="4F2E32B6" w14:textId="77777777" w:rsidTr="004D0A42">
        <w:trPr>
          <w:trHeight w:val="300"/>
        </w:trPr>
        <w:tc>
          <w:tcPr>
            <w:tcW w:w="1834" w:type="dxa"/>
          </w:tcPr>
          <w:p w14:paraId="1F53D9D2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6ED807F5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70B62475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16A1906C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</w:tr>
      <w:tr w:rsidR="005C0B38" w:rsidRPr="005C0B38" w14:paraId="46129DE2" w14:textId="77777777" w:rsidTr="004D0A42">
        <w:trPr>
          <w:trHeight w:val="300"/>
        </w:trPr>
        <w:tc>
          <w:tcPr>
            <w:tcW w:w="1834" w:type="dxa"/>
          </w:tcPr>
          <w:p w14:paraId="3A5C41CA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0054BBC7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4DB46928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1D32EF4A" w14:textId="77777777" w:rsidR="005C0B38" w:rsidRPr="005C0B38" w:rsidRDefault="005C0B38" w:rsidP="0058543F">
            <w:pPr>
              <w:pStyle w:val="Lentelscel"/>
              <w:rPr>
                <w:szCs w:val="24"/>
              </w:rPr>
            </w:pPr>
          </w:p>
        </w:tc>
      </w:tr>
    </w:tbl>
    <w:p w14:paraId="533FC330" w14:textId="77777777" w:rsidR="005C0B38" w:rsidRPr="005C0B38" w:rsidRDefault="005C0B38" w:rsidP="005C0B38"/>
    <w:p w14:paraId="502FEB58" w14:textId="77777777" w:rsidR="00D1074F" w:rsidRDefault="00D1074F" w:rsidP="00D1074F">
      <w:pPr>
        <w:pStyle w:val="Heading2"/>
      </w:pPr>
      <w:bookmarkStart w:id="9" w:name="_Toc239088840"/>
      <w:r>
        <w:t>Dėstytojo pastabos</w:t>
      </w:r>
      <w:bookmarkEnd w:id="9"/>
    </w:p>
    <w:p w14:paraId="59645FD1" w14:textId="77777777" w:rsidR="00D1074F" w:rsidRDefault="00D1074F" w:rsidP="00D1074F"/>
    <w:p w14:paraId="7ABCAE63" w14:textId="77777777" w:rsidR="00D1074F" w:rsidRDefault="00D1074F" w:rsidP="00D1074F"/>
    <w:p w14:paraId="337B0786" w14:textId="77777777" w:rsidR="00D1074F" w:rsidRPr="00D1074F" w:rsidRDefault="00D1074F" w:rsidP="00D1074F"/>
    <w:p w14:paraId="11DC6764" w14:textId="77777777" w:rsidR="00AB7416" w:rsidRPr="0015714D" w:rsidRDefault="00B62B7E" w:rsidP="00F93867">
      <w:pPr>
        <w:pStyle w:val="Heading1"/>
      </w:pPr>
      <w:bookmarkStart w:id="10" w:name="_Toc239088841"/>
      <w:r w:rsidRPr="00F93867">
        <w:lastRenderedPageBreak/>
        <w:t>Skaičiavimų</w:t>
      </w:r>
      <w:r>
        <w:t xml:space="preserve"> klasė</w:t>
      </w:r>
      <w:bookmarkEnd w:id="10"/>
    </w:p>
    <w:p w14:paraId="4F771449" w14:textId="77777777" w:rsidR="00AB7416" w:rsidRPr="00844988" w:rsidRDefault="00AB7416" w:rsidP="00AB7416">
      <w:pPr>
        <w:pStyle w:val="Heading2"/>
      </w:pPr>
      <w:bookmarkStart w:id="11" w:name="_Toc239088842"/>
      <w:r w:rsidRPr="00844988">
        <w:t>Darbo užduotis</w:t>
      </w:r>
      <w:bookmarkEnd w:id="11"/>
    </w:p>
    <w:p w14:paraId="26520DC3" w14:textId="77777777" w:rsidR="00AB7416" w:rsidRDefault="00AB7416" w:rsidP="00AB7416"/>
    <w:p w14:paraId="34E6B221" w14:textId="77777777" w:rsidR="00AB7416" w:rsidRDefault="00AB7416" w:rsidP="00AB7416"/>
    <w:p w14:paraId="114C6FFC" w14:textId="77777777" w:rsidR="00AB7416" w:rsidRPr="00844988" w:rsidRDefault="00AB7416" w:rsidP="00AB7416"/>
    <w:p w14:paraId="3C70E1C7" w14:textId="77777777" w:rsidR="00AB7416" w:rsidRPr="00844988" w:rsidRDefault="00AB7416" w:rsidP="00AB7416">
      <w:pPr>
        <w:pStyle w:val="Heading2"/>
      </w:pPr>
      <w:bookmarkStart w:id="12" w:name="_Toc239088843"/>
      <w:r w:rsidRPr="00844988">
        <w:t>Programos tekstas</w:t>
      </w:r>
      <w:bookmarkEnd w:id="12"/>
    </w:p>
    <w:p w14:paraId="519250DB" w14:textId="77777777" w:rsidR="00AB7416" w:rsidRDefault="00AB7416" w:rsidP="00AB7416">
      <w:pPr>
        <w:pStyle w:val="Programostekstas"/>
      </w:pPr>
    </w:p>
    <w:p w14:paraId="7534B8EC" w14:textId="77777777" w:rsidR="00AB7416" w:rsidRDefault="00AB7416" w:rsidP="00AB7416">
      <w:pPr>
        <w:pStyle w:val="Programostekstas"/>
      </w:pPr>
    </w:p>
    <w:p w14:paraId="02A72E00" w14:textId="77777777" w:rsidR="00AB7416" w:rsidRPr="00844988" w:rsidRDefault="00AB7416" w:rsidP="00AB7416">
      <w:pPr>
        <w:pStyle w:val="Programostekstas"/>
      </w:pPr>
    </w:p>
    <w:p w14:paraId="629C57A4" w14:textId="77777777" w:rsidR="00AB7416" w:rsidRPr="00844988" w:rsidRDefault="00AB7416" w:rsidP="00AB7416">
      <w:pPr>
        <w:pStyle w:val="Heading2"/>
      </w:pPr>
      <w:bookmarkStart w:id="13" w:name="_Toc239088844"/>
      <w:r w:rsidRPr="00844988">
        <w:t>Pradiniai duomenys ir rezultatai</w:t>
      </w:r>
      <w:bookmarkEnd w:id="13"/>
    </w:p>
    <w:p w14:paraId="22DB1DC7" w14:textId="77777777" w:rsidR="00AB7416" w:rsidRDefault="00AB7416" w:rsidP="00AB7416">
      <w:pPr>
        <w:pStyle w:val="Programostekstas"/>
      </w:pPr>
    </w:p>
    <w:p w14:paraId="4B1214B0" w14:textId="77777777" w:rsidR="00AB7416" w:rsidRDefault="00AB7416" w:rsidP="00AB7416">
      <w:pPr>
        <w:pStyle w:val="Programostekstas"/>
      </w:pPr>
    </w:p>
    <w:p w14:paraId="0FB08306" w14:textId="77777777" w:rsidR="00AB7416" w:rsidRDefault="00AB7416" w:rsidP="00AB7416">
      <w:pPr>
        <w:pStyle w:val="Programostekstas"/>
      </w:pPr>
    </w:p>
    <w:p w14:paraId="019F43EB" w14:textId="77777777" w:rsidR="0058543F" w:rsidRDefault="0058543F" w:rsidP="0058543F">
      <w:pPr>
        <w:pStyle w:val="Heading2"/>
      </w:pPr>
      <w:bookmarkStart w:id="14" w:name="_Toc239088845"/>
      <w:r>
        <w:t>G</w:t>
      </w:r>
      <w:r w:rsidRPr="005C0B38">
        <w:t>eneratyvinio dirbtinio intelekto (</w:t>
      </w:r>
      <w:r>
        <w:t>G</w:t>
      </w:r>
      <w:r w:rsidRPr="005C0B38">
        <w:t>en</w:t>
      </w:r>
      <w:r>
        <w:t>DI</w:t>
      </w:r>
      <w:r w:rsidRPr="005C0B38">
        <w:t>) naudojimo deklaracija</w:t>
      </w:r>
      <w:bookmarkEnd w:id="14"/>
    </w:p>
    <w:p w14:paraId="55FD2D77" w14:textId="77777777" w:rsidR="0058543F" w:rsidRPr="00CA26F4" w:rsidRDefault="0058543F" w:rsidP="0058543F">
      <w:pPr>
        <w:sectPr w:rsidR="0058543F" w:rsidRPr="00CA26F4" w:rsidSect="00CA26F4">
          <w:type w:val="continuous"/>
          <w:pgSz w:w="11906" w:h="16838"/>
          <w:pgMar w:top="851" w:right="567" w:bottom="851" w:left="1418" w:header="567" w:footer="567" w:gutter="0"/>
          <w:cols w:space="720"/>
          <w:formProt w:val="0"/>
          <w:titlePg/>
        </w:sectPr>
      </w:pPr>
    </w:p>
    <w:p w14:paraId="6CC616AE" w14:textId="77777777" w:rsidR="0058543F" w:rsidRPr="00CA26F4" w:rsidRDefault="0058543F" w:rsidP="0058543F">
      <w:pPr>
        <w:rPr>
          <w:b/>
          <w:bCs/>
        </w:rPr>
      </w:pPr>
      <w:r w:rsidRPr="00CA26F4">
        <w:rPr>
          <w:b/>
          <w:bCs/>
        </w:rPr>
        <w:t xml:space="preserve">1. GenDI naudojimo patvirtinimas </w:t>
      </w:r>
      <w:r w:rsidRPr="0058543F">
        <w:rPr>
          <w:i/>
          <w:iCs/>
        </w:rPr>
        <w:t>(pažymėkite vieną variantą)</w:t>
      </w:r>
      <w:r w:rsidRPr="00CA26F4">
        <w:rPr>
          <w:b/>
          <w:bCs/>
        </w:rPr>
        <w:t>: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562"/>
        <w:gridCol w:w="9356"/>
      </w:tblGrid>
      <w:tr w:rsidR="0058543F" w:rsidRPr="005C0B38" w14:paraId="166B9482" w14:textId="77777777" w:rsidTr="004D0A42">
        <w:tc>
          <w:tcPr>
            <w:tcW w:w="562" w:type="dxa"/>
            <w:vMerge w:val="restart"/>
            <w:vAlign w:val="center"/>
          </w:tcPr>
          <w:p w14:paraId="0660FE76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enaudojau"/>
                <w:tag w:val="checkbox_nenaudojau"/>
                <w:id w:val="-292598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520EA20C" w14:textId="77777777" w:rsidR="0058543F" w:rsidRPr="00CA26F4" w:rsidRDefault="0058543F" w:rsidP="004D0A42">
            <w:pPr>
              <w:pStyle w:val="Lentelscel"/>
            </w:pPr>
            <w:r w:rsidRPr="00CA26F4">
              <w:t xml:space="preserve">Rengdamas (-a) šį studijų darbą nenaudojau generatyvinio dirbtinio intelekto įrankių </w:t>
            </w:r>
          </w:p>
        </w:tc>
      </w:tr>
      <w:tr w:rsidR="0058543F" w:rsidRPr="005C0B38" w14:paraId="4E407B8C" w14:textId="77777777" w:rsidTr="004D0A42">
        <w:tc>
          <w:tcPr>
            <w:tcW w:w="562" w:type="dxa"/>
            <w:vMerge/>
            <w:vAlign w:val="center"/>
          </w:tcPr>
          <w:p w14:paraId="382CF327" w14:textId="77777777" w:rsidR="0058543F" w:rsidRPr="005C0B38" w:rsidRDefault="0058543F" w:rsidP="004D0A42">
            <w:pPr>
              <w:pStyle w:val="Lentelscel"/>
              <w:jc w:val="center"/>
              <w:rPr>
                <w:szCs w:val="24"/>
              </w:rPr>
            </w:pPr>
          </w:p>
        </w:tc>
        <w:tc>
          <w:tcPr>
            <w:tcW w:w="9356" w:type="dxa"/>
          </w:tcPr>
          <w:p w14:paraId="2F78F44A" w14:textId="77777777" w:rsidR="0058543F" w:rsidRPr="00CA26F4" w:rsidRDefault="0058543F" w:rsidP="004D0A42">
            <w:pPr>
              <w:pStyle w:val="Lentelscel"/>
            </w:pPr>
            <w:r w:rsidRPr="00CA26F4">
              <w:t>Patvirtinu, kad studijų darbe pateiktas turinys yra mano autentiškas intelektinis darbas, o naudoti šaltiniai nurodyti pagal citavimo reikalavimus.</w:t>
            </w:r>
          </w:p>
        </w:tc>
      </w:tr>
      <w:tr w:rsidR="0058543F" w:rsidRPr="005C0B38" w14:paraId="3DF26716" w14:textId="77777777" w:rsidTr="004D0A42">
        <w:tc>
          <w:tcPr>
            <w:tcW w:w="562" w:type="dxa"/>
            <w:vMerge w:val="restart"/>
            <w:vAlign w:val="center"/>
          </w:tcPr>
          <w:p w14:paraId="1AD07A56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audojau"/>
                <w:tag w:val="checkbox_naudojau"/>
                <w:id w:val="784315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4AF1EBDD" w14:textId="77777777" w:rsidR="0058543F" w:rsidRPr="00CA26F4" w:rsidRDefault="0058543F" w:rsidP="004D0A42">
            <w:pPr>
              <w:pStyle w:val="Lentelscel"/>
            </w:pPr>
            <w:r w:rsidRPr="00CA26F4">
              <w:t>Rengdamas (-a) šį studijų darbą naudojau generatyvinio dirbtinio intelekto įrankius</w:t>
            </w:r>
          </w:p>
        </w:tc>
      </w:tr>
      <w:tr w:rsidR="0058543F" w:rsidRPr="005C0B38" w14:paraId="6DD8AA69" w14:textId="77777777" w:rsidTr="004D0A42">
        <w:tc>
          <w:tcPr>
            <w:tcW w:w="562" w:type="dxa"/>
            <w:vMerge/>
          </w:tcPr>
          <w:p w14:paraId="17697CC1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9356" w:type="dxa"/>
          </w:tcPr>
          <w:p w14:paraId="44E3AFB6" w14:textId="77777777" w:rsidR="0058543F" w:rsidRPr="00CA26F4" w:rsidRDefault="0058543F" w:rsidP="004D0A42">
            <w:pPr>
              <w:pStyle w:val="Lentelscel"/>
            </w:pPr>
            <w:r w:rsidRPr="00CA26F4">
              <w:t>Patvirtinu, kad GenDI įrankiai buvo naudojami laikantis studijų modulyje nustatytų GenDI naudojimo reikalavimų bei naudojimas yra skaidriai ir sąžiningai deklaruotas.</w:t>
            </w:r>
          </w:p>
        </w:tc>
      </w:tr>
    </w:tbl>
    <w:p w14:paraId="2C0E816C" w14:textId="77777777" w:rsidR="0058543F" w:rsidRPr="00D901AA" w:rsidRDefault="0058543F" w:rsidP="0058543F">
      <w:pPr>
        <w:rPr>
          <w:b/>
          <w:bCs/>
        </w:rPr>
      </w:pPr>
      <w:r w:rsidRPr="00D901AA">
        <w:rPr>
          <w:b/>
          <w:bCs/>
        </w:rPr>
        <w:t>2. GenDI naudojimo informacija</w:t>
      </w:r>
    </w:p>
    <w:p w14:paraId="4387C8B4" w14:textId="77777777" w:rsidR="0058543F" w:rsidRDefault="0058543F" w:rsidP="0058543F">
      <w:r>
        <w:t>Užpildykite, jei rengiant studijų darbą naudojote generatyvinio dirbtinio intelekto įrankius:</w:t>
      </w:r>
    </w:p>
    <w:p w14:paraId="4B2B6B45" w14:textId="77777777" w:rsidR="0058543F" w:rsidRPr="00CA26F4" w:rsidRDefault="0058543F" w:rsidP="0058543F">
      <w:pPr>
        <w:sectPr w:rsidR="0058543F" w:rsidRPr="00CA26F4" w:rsidSect="00572435">
          <w:type w:val="continuous"/>
          <w:pgSz w:w="11906" w:h="16838"/>
          <w:pgMar w:top="851" w:right="567" w:bottom="851" w:left="1418" w:header="567" w:footer="567" w:gutter="0"/>
          <w:cols w:space="720"/>
          <w:titlePg/>
        </w:sectPr>
      </w:pPr>
    </w:p>
    <w:tbl>
      <w:tblPr>
        <w:tblStyle w:val="TableGrid2"/>
        <w:tblW w:w="9962" w:type="dxa"/>
        <w:tblLook w:val="04A0" w:firstRow="1" w:lastRow="0" w:firstColumn="1" w:lastColumn="0" w:noHBand="0" w:noVBand="1"/>
      </w:tblPr>
      <w:tblGrid>
        <w:gridCol w:w="1834"/>
        <w:gridCol w:w="2552"/>
        <w:gridCol w:w="2788"/>
        <w:gridCol w:w="2788"/>
      </w:tblGrid>
      <w:tr w:rsidR="0058543F" w:rsidRPr="005C0B38" w14:paraId="0BFD9DA1" w14:textId="77777777" w:rsidTr="004D0A42">
        <w:trPr>
          <w:trHeight w:val="300"/>
        </w:trPr>
        <w:tc>
          <w:tcPr>
            <w:tcW w:w="1834" w:type="dxa"/>
          </w:tcPr>
          <w:p w14:paraId="5BBF13A7" w14:textId="77777777" w:rsidR="0058543F" w:rsidRDefault="0058543F" w:rsidP="004D0A42">
            <w:pPr>
              <w:pStyle w:val="Lentelscel"/>
              <w:rPr>
                <w:b/>
                <w:bCs/>
                <w:sz w:val="24"/>
              </w:rPr>
            </w:pPr>
            <w:r w:rsidRPr="0058543F">
              <w:rPr>
                <w:b/>
                <w:bCs/>
                <w:sz w:val="24"/>
              </w:rPr>
              <w:t>Darbo dalis</w:t>
            </w:r>
          </w:p>
          <w:p w14:paraId="4C61C27D" w14:textId="77777777" w:rsidR="0058543F" w:rsidRPr="0058543F" w:rsidRDefault="0058543F" w:rsidP="004D0A42">
            <w:pPr>
              <w:pStyle w:val="Lentelscel"/>
            </w:pPr>
            <w:r w:rsidRPr="0058543F">
              <w:rPr>
                <w:i/>
                <w:iCs/>
              </w:rPr>
              <w:t>(pvz., skyrius, visas darbas)</w:t>
            </w:r>
          </w:p>
        </w:tc>
        <w:tc>
          <w:tcPr>
            <w:tcW w:w="2552" w:type="dxa"/>
          </w:tcPr>
          <w:p w14:paraId="5D6F0090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>GenDI įrankio naudojimo tikslas</w:t>
            </w:r>
          </w:p>
        </w:tc>
        <w:tc>
          <w:tcPr>
            <w:tcW w:w="2788" w:type="dxa"/>
            <w:hideMark/>
          </w:tcPr>
          <w:p w14:paraId="06757546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GenDI įrankio pavadinimas, versija / internetinė nuoroda </w:t>
            </w:r>
          </w:p>
        </w:tc>
        <w:tc>
          <w:tcPr>
            <w:tcW w:w="2788" w:type="dxa"/>
          </w:tcPr>
          <w:p w14:paraId="6320B38D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Studento indėlis </w:t>
            </w:r>
          </w:p>
          <w:p w14:paraId="7895201B" w14:textId="77777777" w:rsidR="0058543F" w:rsidRPr="0058543F" w:rsidRDefault="0058543F" w:rsidP="004D0A42">
            <w:pPr>
              <w:pStyle w:val="Lentelscel"/>
              <w:rPr>
                <w:i/>
                <w:iCs/>
              </w:rPr>
            </w:pPr>
            <w:r w:rsidRPr="0058543F">
              <w:rPr>
                <w:i/>
                <w:iCs/>
              </w:rPr>
              <w:t>(kaip GenDI rezultatas buvo patikrintas, redaguotas ar papildytas studento)</w:t>
            </w:r>
          </w:p>
        </w:tc>
      </w:tr>
      <w:tr w:rsidR="0058543F" w:rsidRPr="005C0B38" w14:paraId="287F111E" w14:textId="77777777" w:rsidTr="004D0A42">
        <w:trPr>
          <w:trHeight w:val="300"/>
        </w:trPr>
        <w:tc>
          <w:tcPr>
            <w:tcW w:w="1834" w:type="dxa"/>
          </w:tcPr>
          <w:p w14:paraId="1B94D9AB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386F471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2007329F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4F2DBB81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1616BC5E" w14:textId="77777777" w:rsidTr="004D0A42">
        <w:trPr>
          <w:trHeight w:val="300"/>
        </w:trPr>
        <w:tc>
          <w:tcPr>
            <w:tcW w:w="1834" w:type="dxa"/>
          </w:tcPr>
          <w:p w14:paraId="2DC069CA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49A74592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3124CE0D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6C01A4A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461F6795" w14:textId="77777777" w:rsidTr="004D0A42">
        <w:trPr>
          <w:trHeight w:val="300"/>
        </w:trPr>
        <w:tc>
          <w:tcPr>
            <w:tcW w:w="1834" w:type="dxa"/>
          </w:tcPr>
          <w:p w14:paraId="01451507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52446DD5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26365860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0DE93192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</w:tbl>
    <w:p w14:paraId="3DD5AC26" w14:textId="77777777" w:rsidR="0058543F" w:rsidRPr="005C0B38" w:rsidRDefault="0058543F" w:rsidP="0058543F"/>
    <w:p w14:paraId="493A12A8" w14:textId="77777777" w:rsidR="00D1074F" w:rsidRDefault="00D1074F" w:rsidP="00D1074F">
      <w:pPr>
        <w:pStyle w:val="Heading2"/>
      </w:pPr>
      <w:bookmarkStart w:id="15" w:name="_Toc239088846"/>
      <w:r>
        <w:t>Dėstytojo pastabos</w:t>
      </w:r>
      <w:bookmarkEnd w:id="15"/>
    </w:p>
    <w:p w14:paraId="53EAA39A" w14:textId="77777777" w:rsidR="00D1074F" w:rsidRDefault="00D1074F" w:rsidP="00D1074F"/>
    <w:p w14:paraId="6B932C5A" w14:textId="77777777" w:rsidR="00D1074F" w:rsidRDefault="00D1074F" w:rsidP="00D1074F"/>
    <w:p w14:paraId="081957A2" w14:textId="77777777" w:rsidR="00D1074F" w:rsidRPr="00D1074F" w:rsidRDefault="00D1074F" w:rsidP="00D1074F"/>
    <w:p w14:paraId="4F439AB9" w14:textId="77777777" w:rsidR="00AB7416" w:rsidRPr="0015714D" w:rsidRDefault="00B62B7E" w:rsidP="006E731F">
      <w:pPr>
        <w:pStyle w:val="Heading1"/>
      </w:pPr>
      <w:bookmarkStart w:id="16" w:name="_Toc239088847"/>
      <w:r>
        <w:lastRenderedPageBreak/>
        <w:t>Konteineris</w:t>
      </w:r>
      <w:bookmarkEnd w:id="16"/>
    </w:p>
    <w:p w14:paraId="6F937FE0" w14:textId="77777777" w:rsidR="00AB7416" w:rsidRPr="00844988" w:rsidRDefault="00AB7416" w:rsidP="00AB7416">
      <w:pPr>
        <w:pStyle w:val="Heading2"/>
      </w:pPr>
      <w:bookmarkStart w:id="17" w:name="_Toc239088848"/>
      <w:r w:rsidRPr="00844988">
        <w:t>Darbo užduotis</w:t>
      </w:r>
      <w:bookmarkEnd w:id="17"/>
    </w:p>
    <w:p w14:paraId="089D97F5" w14:textId="77777777" w:rsidR="00AB7416" w:rsidRDefault="00AB7416" w:rsidP="00AB7416"/>
    <w:p w14:paraId="20DB54EB" w14:textId="77777777" w:rsidR="00AB7416" w:rsidRDefault="00AB7416" w:rsidP="00AB7416"/>
    <w:p w14:paraId="195576B8" w14:textId="77777777" w:rsidR="00AB7416" w:rsidRPr="00844988" w:rsidRDefault="00AB7416" w:rsidP="00AB7416"/>
    <w:p w14:paraId="7EB81EEC" w14:textId="77777777" w:rsidR="00AB7416" w:rsidRPr="00844988" w:rsidRDefault="00AB7416" w:rsidP="00AB7416">
      <w:pPr>
        <w:pStyle w:val="Heading2"/>
      </w:pPr>
      <w:bookmarkStart w:id="18" w:name="_Toc239088849"/>
      <w:r w:rsidRPr="00844988">
        <w:t>Programos tekstas</w:t>
      </w:r>
      <w:bookmarkEnd w:id="18"/>
    </w:p>
    <w:p w14:paraId="788738C5" w14:textId="77777777" w:rsidR="00AB7416" w:rsidRDefault="00AB7416" w:rsidP="00AB7416">
      <w:pPr>
        <w:pStyle w:val="Programostekstas"/>
      </w:pPr>
    </w:p>
    <w:p w14:paraId="7699D347" w14:textId="77777777" w:rsidR="00AB7416" w:rsidRDefault="00AB7416" w:rsidP="00AB7416">
      <w:pPr>
        <w:pStyle w:val="Programostekstas"/>
      </w:pPr>
    </w:p>
    <w:p w14:paraId="064B326C" w14:textId="77777777" w:rsidR="00AB7416" w:rsidRPr="00844988" w:rsidRDefault="00AB7416" w:rsidP="00AB7416">
      <w:pPr>
        <w:pStyle w:val="Programostekstas"/>
      </w:pPr>
    </w:p>
    <w:p w14:paraId="0DDA14CE" w14:textId="77777777" w:rsidR="00AB7416" w:rsidRPr="00844988" w:rsidRDefault="00AB7416" w:rsidP="00AB7416">
      <w:pPr>
        <w:pStyle w:val="Heading2"/>
      </w:pPr>
      <w:bookmarkStart w:id="19" w:name="_Toc239088850"/>
      <w:r w:rsidRPr="00844988">
        <w:t>Pradiniai duomenys ir rezultatai</w:t>
      </w:r>
      <w:bookmarkEnd w:id="19"/>
    </w:p>
    <w:p w14:paraId="025CE5D3" w14:textId="77777777" w:rsidR="00AB7416" w:rsidRDefault="00AB7416" w:rsidP="00AB7416">
      <w:pPr>
        <w:pStyle w:val="Programostekstas"/>
      </w:pPr>
    </w:p>
    <w:p w14:paraId="40E991F7" w14:textId="77777777" w:rsidR="00AB7416" w:rsidRDefault="00AB7416" w:rsidP="00AB7416">
      <w:pPr>
        <w:pStyle w:val="Programostekstas"/>
      </w:pPr>
    </w:p>
    <w:p w14:paraId="5B91810E" w14:textId="77777777" w:rsidR="00AB7416" w:rsidRDefault="00AB7416" w:rsidP="00AB7416">
      <w:pPr>
        <w:pStyle w:val="Programostekstas"/>
      </w:pPr>
    </w:p>
    <w:p w14:paraId="7810DC23" w14:textId="77777777" w:rsidR="0058543F" w:rsidRDefault="0058543F" w:rsidP="0058543F">
      <w:pPr>
        <w:pStyle w:val="Heading2"/>
      </w:pPr>
      <w:bookmarkStart w:id="20" w:name="_Toc239088851"/>
      <w:r>
        <w:t>G</w:t>
      </w:r>
      <w:r w:rsidRPr="005C0B38">
        <w:t>eneratyvinio dirbtinio intelekto (</w:t>
      </w:r>
      <w:r>
        <w:t>G</w:t>
      </w:r>
      <w:r w:rsidRPr="005C0B38">
        <w:t>en</w:t>
      </w:r>
      <w:r>
        <w:t>DI</w:t>
      </w:r>
      <w:r w:rsidRPr="005C0B38">
        <w:t>) naudojimo deklaracija</w:t>
      </w:r>
      <w:bookmarkEnd w:id="20"/>
    </w:p>
    <w:p w14:paraId="39DA13B1" w14:textId="77777777" w:rsidR="0058543F" w:rsidRPr="00CA26F4" w:rsidRDefault="0058543F" w:rsidP="0058543F">
      <w:pPr>
        <w:sectPr w:rsidR="0058543F" w:rsidRPr="00CA26F4" w:rsidSect="00CA26F4">
          <w:type w:val="continuous"/>
          <w:pgSz w:w="11906" w:h="16838"/>
          <w:pgMar w:top="851" w:right="567" w:bottom="851" w:left="1418" w:header="567" w:footer="567" w:gutter="0"/>
          <w:cols w:space="720"/>
          <w:formProt w:val="0"/>
          <w:titlePg/>
        </w:sectPr>
      </w:pPr>
    </w:p>
    <w:p w14:paraId="7E323335" w14:textId="77777777" w:rsidR="0058543F" w:rsidRPr="00CA26F4" w:rsidRDefault="0058543F" w:rsidP="0058543F">
      <w:pPr>
        <w:rPr>
          <w:b/>
          <w:bCs/>
        </w:rPr>
      </w:pPr>
      <w:r w:rsidRPr="00CA26F4">
        <w:rPr>
          <w:b/>
          <w:bCs/>
        </w:rPr>
        <w:t xml:space="preserve">1. GenDI naudojimo patvirtinimas </w:t>
      </w:r>
      <w:r w:rsidRPr="0058543F">
        <w:rPr>
          <w:i/>
          <w:iCs/>
        </w:rPr>
        <w:t>(pažymėkite vieną variantą)</w:t>
      </w:r>
      <w:r w:rsidRPr="00CA26F4">
        <w:rPr>
          <w:b/>
          <w:bCs/>
        </w:rPr>
        <w:t>: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562"/>
        <w:gridCol w:w="9356"/>
      </w:tblGrid>
      <w:tr w:rsidR="0058543F" w:rsidRPr="005C0B38" w14:paraId="7A1D695D" w14:textId="77777777" w:rsidTr="004D0A42">
        <w:tc>
          <w:tcPr>
            <w:tcW w:w="562" w:type="dxa"/>
            <w:vMerge w:val="restart"/>
            <w:vAlign w:val="center"/>
          </w:tcPr>
          <w:p w14:paraId="66E36426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enaudojau"/>
                <w:tag w:val="checkbox_nenaudojau"/>
                <w:id w:val="976266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3C85F539" w14:textId="77777777" w:rsidR="0058543F" w:rsidRPr="00CA26F4" w:rsidRDefault="0058543F" w:rsidP="004D0A42">
            <w:pPr>
              <w:pStyle w:val="Lentelscel"/>
            </w:pPr>
            <w:r w:rsidRPr="00CA26F4">
              <w:t xml:space="preserve">Rengdamas (-a) šį studijų darbą nenaudojau generatyvinio dirbtinio intelekto įrankių </w:t>
            </w:r>
          </w:p>
        </w:tc>
      </w:tr>
      <w:tr w:rsidR="0058543F" w:rsidRPr="005C0B38" w14:paraId="1AB0718D" w14:textId="77777777" w:rsidTr="004D0A42">
        <w:tc>
          <w:tcPr>
            <w:tcW w:w="562" w:type="dxa"/>
            <w:vMerge/>
            <w:vAlign w:val="center"/>
          </w:tcPr>
          <w:p w14:paraId="556016EF" w14:textId="77777777" w:rsidR="0058543F" w:rsidRPr="005C0B38" w:rsidRDefault="0058543F" w:rsidP="004D0A42">
            <w:pPr>
              <w:pStyle w:val="Lentelscel"/>
              <w:jc w:val="center"/>
              <w:rPr>
                <w:szCs w:val="24"/>
              </w:rPr>
            </w:pPr>
          </w:p>
        </w:tc>
        <w:tc>
          <w:tcPr>
            <w:tcW w:w="9356" w:type="dxa"/>
          </w:tcPr>
          <w:p w14:paraId="625CBC4B" w14:textId="77777777" w:rsidR="0058543F" w:rsidRPr="00CA26F4" w:rsidRDefault="0058543F" w:rsidP="004D0A42">
            <w:pPr>
              <w:pStyle w:val="Lentelscel"/>
            </w:pPr>
            <w:r w:rsidRPr="00CA26F4">
              <w:t>Patvirtinu, kad studijų darbe pateiktas turinys yra mano autentiškas intelektinis darbas, o naudoti šaltiniai nurodyti pagal citavimo reikalavimus.</w:t>
            </w:r>
          </w:p>
        </w:tc>
      </w:tr>
      <w:tr w:rsidR="0058543F" w:rsidRPr="005C0B38" w14:paraId="58B2D250" w14:textId="77777777" w:rsidTr="004D0A42">
        <w:tc>
          <w:tcPr>
            <w:tcW w:w="562" w:type="dxa"/>
            <w:vMerge w:val="restart"/>
            <w:vAlign w:val="center"/>
          </w:tcPr>
          <w:p w14:paraId="7E00DBB3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audojau"/>
                <w:tag w:val="checkbox_naudojau"/>
                <w:id w:val="74530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01F96C0D" w14:textId="77777777" w:rsidR="0058543F" w:rsidRPr="00CA26F4" w:rsidRDefault="0058543F" w:rsidP="004D0A42">
            <w:pPr>
              <w:pStyle w:val="Lentelscel"/>
            </w:pPr>
            <w:r w:rsidRPr="00CA26F4">
              <w:t>Rengdamas (-a) šį studijų darbą naudojau generatyvinio dirbtinio intelekto įrankius</w:t>
            </w:r>
          </w:p>
        </w:tc>
      </w:tr>
      <w:tr w:rsidR="0058543F" w:rsidRPr="005C0B38" w14:paraId="6EAC8BE7" w14:textId="77777777" w:rsidTr="004D0A42">
        <w:tc>
          <w:tcPr>
            <w:tcW w:w="562" w:type="dxa"/>
            <w:vMerge/>
          </w:tcPr>
          <w:p w14:paraId="5F3B2B9E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9356" w:type="dxa"/>
          </w:tcPr>
          <w:p w14:paraId="7C053419" w14:textId="77777777" w:rsidR="0058543F" w:rsidRPr="00CA26F4" w:rsidRDefault="0058543F" w:rsidP="004D0A42">
            <w:pPr>
              <w:pStyle w:val="Lentelscel"/>
            </w:pPr>
            <w:r w:rsidRPr="00CA26F4">
              <w:t>Patvirtinu, kad GenDI įrankiai buvo naudojami laikantis studijų modulyje nustatytų GenDI naudojimo reikalavimų bei naudojimas yra skaidriai ir sąžiningai deklaruotas.</w:t>
            </w:r>
          </w:p>
        </w:tc>
      </w:tr>
    </w:tbl>
    <w:p w14:paraId="6C80219D" w14:textId="77777777" w:rsidR="0058543F" w:rsidRPr="00D901AA" w:rsidRDefault="0058543F" w:rsidP="0058543F">
      <w:pPr>
        <w:rPr>
          <w:b/>
          <w:bCs/>
        </w:rPr>
      </w:pPr>
      <w:r w:rsidRPr="00D901AA">
        <w:rPr>
          <w:b/>
          <w:bCs/>
        </w:rPr>
        <w:t>2. GenDI naudojimo informacija</w:t>
      </w:r>
    </w:p>
    <w:p w14:paraId="0A967841" w14:textId="77777777" w:rsidR="0058543F" w:rsidRDefault="0058543F" w:rsidP="0058543F">
      <w:r>
        <w:t>Užpildykite, jei rengiant studijų darbą naudojote generatyvinio dirbtinio intelekto įrankius:</w:t>
      </w:r>
    </w:p>
    <w:p w14:paraId="498FFE99" w14:textId="77777777" w:rsidR="0058543F" w:rsidRPr="00CA26F4" w:rsidRDefault="0058543F" w:rsidP="0058543F">
      <w:pPr>
        <w:sectPr w:rsidR="0058543F" w:rsidRPr="00CA26F4" w:rsidSect="00572435">
          <w:type w:val="continuous"/>
          <w:pgSz w:w="11906" w:h="16838"/>
          <w:pgMar w:top="851" w:right="567" w:bottom="851" w:left="1418" w:header="567" w:footer="567" w:gutter="0"/>
          <w:cols w:space="720"/>
          <w:titlePg/>
        </w:sectPr>
      </w:pPr>
    </w:p>
    <w:tbl>
      <w:tblPr>
        <w:tblStyle w:val="TableGrid2"/>
        <w:tblW w:w="9962" w:type="dxa"/>
        <w:tblLook w:val="04A0" w:firstRow="1" w:lastRow="0" w:firstColumn="1" w:lastColumn="0" w:noHBand="0" w:noVBand="1"/>
      </w:tblPr>
      <w:tblGrid>
        <w:gridCol w:w="1834"/>
        <w:gridCol w:w="2552"/>
        <w:gridCol w:w="2788"/>
        <w:gridCol w:w="2788"/>
      </w:tblGrid>
      <w:tr w:rsidR="0058543F" w:rsidRPr="005C0B38" w14:paraId="037C7410" w14:textId="77777777" w:rsidTr="004D0A42">
        <w:trPr>
          <w:trHeight w:val="300"/>
        </w:trPr>
        <w:tc>
          <w:tcPr>
            <w:tcW w:w="1834" w:type="dxa"/>
          </w:tcPr>
          <w:p w14:paraId="34271B22" w14:textId="77777777" w:rsidR="0058543F" w:rsidRDefault="0058543F" w:rsidP="004D0A42">
            <w:pPr>
              <w:pStyle w:val="Lentelscel"/>
              <w:rPr>
                <w:b/>
                <w:bCs/>
                <w:sz w:val="24"/>
              </w:rPr>
            </w:pPr>
            <w:r w:rsidRPr="0058543F">
              <w:rPr>
                <w:b/>
                <w:bCs/>
                <w:sz w:val="24"/>
              </w:rPr>
              <w:t>Darbo dalis</w:t>
            </w:r>
          </w:p>
          <w:p w14:paraId="5B48C23D" w14:textId="77777777" w:rsidR="0058543F" w:rsidRPr="0058543F" w:rsidRDefault="0058543F" w:rsidP="004D0A42">
            <w:pPr>
              <w:pStyle w:val="Lentelscel"/>
            </w:pPr>
            <w:r w:rsidRPr="0058543F">
              <w:rPr>
                <w:i/>
                <w:iCs/>
              </w:rPr>
              <w:t>(pvz., skyrius, visas darbas)</w:t>
            </w:r>
          </w:p>
        </w:tc>
        <w:tc>
          <w:tcPr>
            <w:tcW w:w="2552" w:type="dxa"/>
          </w:tcPr>
          <w:p w14:paraId="115084AA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>GenDI įrankio naudojimo tikslas</w:t>
            </w:r>
          </w:p>
        </w:tc>
        <w:tc>
          <w:tcPr>
            <w:tcW w:w="2788" w:type="dxa"/>
            <w:hideMark/>
          </w:tcPr>
          <w:p w14:paraId="58FE33D1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GenDI įrankio pavadinimas, versija / internetinė nuoroda </w:t>
            </w:r>
          </w:p>
        </w:tc>
        <w:tc>
          <w:tcPr>
            <w:tcW w:w="2788" w:type="dxa"/>
          </w:tcPr>
          <w:p w14:paraId="2B16AC66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Studento indėlis </w:t>
            </w:r>
          </w:p>
          <w:p w14:paraId="1FE085DF" w14:textId="77777777" w:rsidR="0058543F" w:rsidRPr="0058543F" w:rsidRDefault="0058543F" w:rsidP="004D0A42">
            <w:pPr>
              <w:pStyle w:val="Lentelscel"/>
              <w:rPr>
                <w:i/>
                <w:iCs/>
              </w:rPr>
            </w:pPr>
            <w:r w:rsidRPr="0058543F">
              <w:rPr>
                <w:i/>
                <w:iCs/>
              </w:rPr>
              <w:t>(kaip GenDI rezultatas buvo patikrintas, redaguotas ar papildytas studento)</w:t>
            </w:r>
          </w:p>
        </w:tc>
      </w:tr>
      <w:tr w:rsidR="0058543F" w:rsidRPr="005C0B38" w14:paraId="3DC2E905" w14:textId="77777777" w:rsidTr="004D0A42">
        <w:trPr>
          <w:trHeight w:val="300"/>
        </w:trPr>
        <w:tc>
          <w:tcPr>
            <w:tcW w:w="1834" w:type="dxa"/>
          </w:tcPr>
          <w:p w14:paraId="587D3831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56E19A59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27EB2D69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0439F043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3B3B4B5F" w14:textId="77777777" w:rsidTr="004D0A42">
        <w:trPr>
          <w:trHeight w:val="300"/>
        </w:trPr>
        <w:tc>
          <w:tcPr>
            <w:tcW w:w="1834" w:type="dxa"/>
          </w:tcPr>
          <w:p w14:paraId="797244DF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2FC919F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50F61BC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0C949596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40EC0EFB" w14:textId="77777777" w:rsidTr="004D0A42">
        <w:trPr>
          <w:trHeight w:val="300"/>
        </w:trPr>
        <w:tc>
          <w:tcPr>
            <w:tcW w:w="1834" w:type="dxa"/>
          </w:tcPr>
          <w:p w14:paraId="6CC757F9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3686CAD7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6C207CC9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35600D54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</w:tbl>
    <w:p w14:paraId="3B078741" w14:textId="77777777" w:rsidR="0058543F" w:rsidRPr="005C0B38" w:rsidRDefault="0058543F" w:rsidP="0058543F"/>
    <w:p w14:paraId="2ADC9AD0" w14:textId="77777777" w:rsidR="00D1074F" w:rsidRDefault="00D1074F" w:rsidP="00D1074F">
      <w:pPr>
        <w:pStyle w:val="Heading2"/>
      </w:pPr>
      <w:bookmarkStart w:id="21" w:name="_Toc239088852"/>
      <w:r>
        <w:t>Dėstytojo pastabos</w:t>
      </w:r>
      <w:bookmarkEnd w:id="21"/>
    </w:p>
    <w:p w14:paraId="6C2BDB00" w14:textId="77777777" w:rsidR="00D1074F" w:rsidRDefault="00D1074F" w:rsidP="00D1074F"/>
    <w:p w14:paraId="697D8D1A" w14:textId="77777777" w:rsidR="00D1074F" w:rsidRDefault="00D1074F" w:rsidP="00D1074F"/>
    <w:p w14:paraId="109B1343" w14:textId="77777777" w:rsidR="00D1074F" w:rsidRPr="00D1074F" w:rsidRDefault="00D1074F" w:rsidP="00D1074F"/>
    <w:p w14:paraId="283EABA3" w14:textId="77777777" w:rsidR="00AB7416" w:rsidRPr="0015714D" w:rsidRDefault="009E0401" w:rsidP="006E731F">
      <w:pPr>
        <w:pStyle w:val="Heading1"/>
      </w:pPr>
      <w:bookmarkStart w:id="22" w:name="_Toc239088853"/>
      <w:r w:rsidRPr="009E0401">
        <w:lastRenderedPageBreak/>
        <w:t>Teksto analizė ir redagavimas</w:t>
      </w:r>
      <w:bookmarkEnd w:id="22"/>
    </w:p>
    <w:p w14:paraId="074B4BD5" w14:textId="77777777" w:rsidR="00AB7416" w:rsidRPr="00844988" w:rsidRDefault="00AB7416" w:rsidP="00AB7416">
      <w:pPr>
        <w:pStyle w:val="Heading2"/>
      </w:pPr>
      <w:bookmarkStart w:id="23" w:name="_Toc239088854"/>
      <w:r w:rsidRPr="00844988">
        <w:t>Darbo užduotis</w:t>
      </w:r>
      <w:bookmarkEnd w:id="23"/>
    </w:p>
    <w:p w14:paraId="6EA8E605" w14:textId="77777777" w:rsidR="00AB7416" w:rsidRDefault="00AB7416" w:rsidP="00AB7416"/>
    <w:p w14:paraId="608D3E22" w14:textId="77777777" w:rsidR="00AB7416" w:rsidRDefault="00AB7416" w:rsidP="00AB7416"/>
    <w:p w14:paraId="259582FB" w14:textId="77777777" w:rsidR="00AB7416" w:rsidRPr="00844988" w:rsidRDefault="00AB7416" w:rsidP="00AB7416"/>
    <w:p w14:paraId="73CEAED9" w14:textId="77777777" w:rsidR="00AB7416" w:rsidRPr="00844988" w:rsidRDefault="00AB7416" w:rsidP="00AB7416">
      <w:pPr>
        <w:pStyle w:val="Heading2"/>
      </w:pPr>
      <w:bookmarkStart w:id="24" w:name="_Toc239088855"/>
      <w:r w:rsidRPr="00844988">
        <w:t>Programos tekstas</w:t>
      </w:r>
      <w:bookmarkEnd w:id="24"/>
    </w:p>
    <w:p w14:paraId="5B16A89A" w14:textId="77777777" w:rsidR="00AB7416" w:rsidRDefault="00AB7416" w:rsidP="00AB7416">
      <w:pPr>
        <w:pStyle w:val="Programostekstas"/>
      </w:pPr>
    </w:p>
    <w:p w14:paraId="0F4EF9D5" w14:textId="77777777" w:rsidR="00AB7416" w:rsidRDefault="00AB7416" w:rsidP="00AB7416">
      <w:pPr>
        <w:pStyle w:val="Programostekstas"/>
      </w:pPr>
    </w:p>
    <w:p w14:paraId="63D32AB5" w14:textId="77777777" w:rsidR="00AB7416" w:rsidRPr="00844988" w:rsidRDefault="00AB7416" w:rsidP="00AB7416">
      <w:pPr>
        <w:pStyle w:val="Programostekstas"/>
      </w:pPr>
    </w:p>
    <w:p w14:paraId="371A42C9" w14:textId="77777777" w:rsidR="00AB7416" w:rsidRPr="00844988" w:rsidRDefault="00AB7416" w:rsidP="00AB7416">
      <w:pPr>
        <w:pStyle w:val="Heading2"/>
      </w:pPr>
      <w:bookmarkStart w:id="25" w:name="_Toc239088856"/>
      <w:r w:rsidRPr="00844988">
        <w:t>Pradiniai duomenys ir rezultatai</w:t>
      </w:r>
      <w:bookmarkEnd w:id="25"/>
    </w:p>
    <w:p w14:paraId="0580FB7B" w14:textId="77777777" w:rsidR="00AB7416" w:rsidRDefault="00AB7416" w:rsidP="00AB7416">
      <w:pPr>
        <w:pStyle w:val="Programostekstas"/>
      </w:pPr>
    </w:p>
    <w:p w14:paraId="403C44B9" w14:textId="77777777" w:rsidR="00AB7416" w:rsidRDefault="00AB7416" w:rsidP="00AB7416">
      <w:pPr>
        <w:pStyle w:val="Programostekstas"/>
      </w:pPr>
    </w:p>
    <w:p w14:paraId="63253908" w14:textId="77777777" w:rsidR="00AB7416" w:rsidRDefault="00AB7416" w:rsidP="00AB7416">
      <w:pPr>
        <w:pStyle w:val="Programostekstas"/>
      </w:pPr>
    </w:p>
    <w:p w14:paraId="2609E138" w14:textId="77777777" w:rsidR="0058543F" w:rsidRDefault="0058543F" w:rsidP="0058543F">
      <w:pPr>
        <w:pStyle w:val="Heading2"/>
      </w:pPr>
      <w:bookmarkStart w:id="26" w:name="_Toc239088857"/>
      <w:r>
        <w:t>G</w:t>
      </w:r>
      <w:r w:rsidRPr="005C0B38">
        <w:t>eneratyvinio dirbtinio intelekto (</w:t>
      </w:r>
      <w:r>
        <w:t>G</w:t>
      </w:r>
      <w:r w:rsidRPr="005C0B38">
        <w:t>en</w:t>
      </w:r>
      <w:r>
        <w:t>DI</w:t>
      </w:r>
      <w:r w:rsidRPr="005C0B38">
        <w:t>) naudojimo deklaracija</w:t>
      </w:r>
      <w:bookmarkEnd w:id="26"/>
    </w:p>
    <w:p w14:paraId="6411D7BD" w14:textId="77777777" w:rsidR="0058543F" w:rsidRPr="00CA26F4" w:rsidRDefault="0058543F" w:rsidP="0058543F">
      <w:pPr>
        <w:sectPr w:rsidR="0058543F" w:rsidRPr="00CA26F4" w:rsidSect="00CA26F4">
          <w:type w:val="continuous"/>
          <w:pgSz w:w="11906" w:h="16838"/>
          <w:pgMar w:top="851" w:right="567" w:bottom="851" w:left="1418" w:header="567" w:footer="567" w:gutter="0"/>
          <w:cols w:space="720"/>
          <w:formProt w:val="0"/>
          <w:titlePg/>
        </w:sectPr>
      </w:pPr>
    </w:p>
    <w:p w14:paraId="1B8E68EB" w14:textId="77777777" w:rsidR="0058543F" w:rsidRPr="00CA26F4" w:rsidRDefault="0058543F" w:rsidP="0058543F">
      <w:pPr>
        <w:rPr>
          <w:b/>
          <w:bCs/>
        </w:rPr>
      </w:pPr>
      <w:r w:rsidRPr="00CA26F4">
        <w:rPr>
          <w:b/>
          <w:bCs/>
        </w:rPr>
        <w:t xml:space="preserve">1. GenDI naudojimo patvirtinimas </w:t>
      </w:r>
      <w:r w:rsidRPr="0058543F">
        <w:rPr>
          <w:i/>
          <w:iCs/>
        </w:rPr>
        <w:t>(pažymėkite vieną variantą)</w:t>
      </w:r>
      <w:r w:rsidRPr="00CA26F4">
        <w:rPr>
          <w:b/>
          <w:bCs/>
        </w:rPr>
        <w:t>: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562"/>
        <w:gridCol w:w="9356"/>
      </w:tblGrid>
      <w:tr w:rsidR="0058543F" w:rsidRPr="005C0B38" w14:paraId="35445B89" w14:textId="77777777" w:rsidTr="004D0A42">
        <w:tc>
          <w:tcPr>
            <w:tcW w:w="562" w:type="dxa"/>
            <w:vMerge w:val="restart"/>
            <w:vAlign w:val="center"/>
          </w:tcPr>
          <w:p w14:paraId="415BD17E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enaudojau"/>
                <w:tag w:val="checkbox_nenaudojau"/>
                <w:id w:val="-197274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7A80AB9B" w14:textId="77777777" w:rsidR="0058543F" w:rsidRPr="00CA26F4" w:rsidRDefault="0058543F" w:rsidP="004D0A42">
            <w:pPr>
              <w:pStyle w:val="Lentelscel"/>
            </w:pPr>
            <w:r w:rsidRPr="00CA26F4">
              <w:t xml:space="preserve">Rengdamas (-a) šį studijų darbą nenaudojau generatyvinio dirbtinio intelekto įrankių </w:t>
            </w:r>
          </w:p>
        </w:tc>
      </w:tr>
      <w:tr w:rsidR="0058543F" w:rsidRPr="005C0B38" w14:paraId="67039C6A" w14:textId="77777777" w:rsidTr="004D0A42">
        <w:tc>
          <w:tcPr>
            <w:tcW w:w="562" w:type="dxa"/>
            <w:vMerge/>
            <w:vAlign w:val="center"/>
          </w:tcPr>
          <w:p w14:paraId="1A7864EC" w14:textId="77777777" w:rsidR="0058543F" w:rsidRPr="005C0B38" w:rsidRDefault="0058543F" w:rsidP="004D0A42">
            <w:pPr>
              <w:pStyle w:val="Lentelscel"/>
              <w:jc w:val="center"/>
              <w:rPr>
                <w:szCs w:val="24"/>
              </w:rPr>
            </w:pPr>
          </w:p>
        </w:tc>
        <w:tc>
          <w:tcPr>
            <w:tcW w:w="9356" w:type="dxa"/>
          </w:tcPr>
          <w:p w14:paraId="17C47685" w14:textId="77777777" w:rsidR="0058543F" w:rsidRPr="00CA26F4" w:rsidRDefault="0058543F" w:rsidP="004D0A42">
            <w:pPr>
              <w:pStyle w:val="Lentelscel"/>
            </w:pPr>
            <w:r w:rsidRPr="00CA26F4">
              <w:t>Patvirtinu, kad studijų darbe pateiktas turinys yra mano autentiškas intelektinis darbas, o naudoti šaltiniai nurodyti pagal citavimo reikalavimus.</w:t>
            </w:r>
          </w:p>
        </w:tc>
      </w:tr>
      <w:tr w:rsidR="0058543F" w:rsidRPr="005C0B38" w14:paraId="59460005" w14:textId="77777777" w:rsidTr="004D0A42">
        <w:tc>
          <w:tcPr>
            <w:tcW w:w="562" w:type="dxa"/>
            <w:vMerge w:val="restart"/>
            <w:vAlign w:val="center"/>
          </w:tcPr>
          <w:p w14:paraId="10946F05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audojau"/>
                <w:tag w:val="checkbox_naudojau"/>
                <w:id w:val="1599902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2973C47F" w14:textId="77777777" w:rsidR="0058543F" w:rsidRPr="00CA26F4" w:rsidRDefault="0058543F" w:rsidP="004D0A42">
            <w:pPr>
              <w:pStyle w:val="Lentelscel"/>
            </w:pPr>
            <w:r w:rsidRPr="00CA26F4">
              <w:t>Rengdamas (-a) šį studijų darbą naudojau generatyvinio dirbtinio intelekto įrankius</w:t>
            </w:r>
          </w:p>
        </w:tc>
      </w:tr>
      <w:tr w:rsidR="0058543F" w:rsidRPr="005C0B38" w14:paraId="646D2E12" w14:textId="77777777" w:rsidTr="004D0A42">
        <w:tc>
          <w:tcPr>
            <w:tcW w:w="562" w:type="dxa"/>
            <w:vMerge/>
          </w:tcPr>
          <w:p w14:paraId="6D7BAF62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9356" w:type="dxa"/>
          </w:tcPr>
          <w:p w14:paraId="3D042E33" w14:textId="77777777" w:rsidR="0058543F" w:rsidRPr="00CA26F4" w:rsidRDefault="0058543F" w:rsidP="004D0A42">
            <w:pPr>
              <w:pStyle w:val="Lentelscel"/>
            </w:pPr>
            <w:r w:rsidRPr="00CA26F4">
              <w:t>Patvirtinu, kad GenDI įrankiai buvo naudojami laikantis studijų modulyje nustatytų GenDI naudojimo reikalavimų bei naudojimas yra skaidriai ir sąžiningai deklaruotas.</w:t>
            </w:r>
          </w:p>
        </w:tc>
      </w:tr>
    </w:tbl>
    <w:p w14:paraId="4B8D56AF" w14:textId="77777777" w:rsidR="0058543F" w:rsidRPr="00D901AA" w:rsidRDefault="0058543F" w:rsidP="0058543F">
      <w:pPr>
        <w:rPr>
          <w:b/>
          <w:bCs/>
        </w:rPr>
      </w:pPr>
      <w:r w:rsidRPr="00D901AA">
        <w:rPr>
          <w:b/>
          <w:bCs/>
        </w:rPr>
        <w:t>2. GenDI naudojimo informacija</w:t>
      </w:r>
    </w:p>
    <w:p w14:paraId="084351DE" w14:textId="77777777" w:rsidR="0058543F" w:rsidRDefault="0058543F" w:rsidP="0058543F">
      <w:r>
        <w:t>Užpildykite, jei rengiant studijų darbą naudojote generatyvinio dirbtinio intelekto įrankius:</w:t>
      </w:r>
    </w:p>
    <w:p w14:paraId="19A86068" w14:textId="77777777" w:rsidR="0058543F" w:rsidRPr="00CA26F4" w:rsidRDefault="0058543F" w:rsidP="0058543F">
      <w:pPr>
        <w:sectPr w:rsidR="0058543F" w:rsidRPr="00CA26F4" w:rsidSect="00572435">
          <w:type w:val="continuous"/>
          <w:pgSz w:w="11906" w:h="16838"/>
          <w:pgMar w:top="851" w:right="567" w:bottom="851" w:left="1418" w:header="567" w:footer="567" w:gutter="0"/>
          <w:cols w:space="720"/>
          <w:titlePg/>
        </w:sectPr>
      </w:pPr>
    </w:p>
    <w:tbl>
      <w:tblPr>
        <w:tblStyle w:val="TableGrid2"/>
        <w:tblW w:w="9962" w:type="dxa"/>
        <w:tblLook w:val="04A0" w:firstRow="1" w:lastRow="0" w:firstColumn="1" w:lastColumn="0" w:noHBand="0" w:noVBand="1"/>
      </w:tblPr>
      <w:tblGrid>
        <w:gridCol w:w="1834"/>
        <w:gridCol w:w="2552"/>
        <w:gridCol w:w="2788"/>
        <w:gridCol w:w="2788"/>
      </w:tblGrid>
      <w:tr w:rsidR="0058543F" w:rsidRPr="005C0B38" w14:paraId="0CE84D66" w14:textId="77777777" w:rsidTr="004D0A42">
        <w:trPr>
          <w:trHeight w:val="300"/>
        </w:trPr>
        <w:tc>
          <w:tcPr>
            <w:tcW w:w="1834" w:type="dxa"/>
          </w:tcPr>
          <w:p w14:paraId="6B873671" w14:textId="77777777" w:rsidR="0058543F" w:rsidRDefault="0058543F" w:rsidP="004D0A42">
            <w:pPr>
              <w:pStyle w:val="Lentelscel"/>
              <w:rPr>
                <w:b/>
                <w:bCs/>
                <w:sz w:val="24"/>
              </w:rPr>
            </w:pPr>
            <w:r w:rsidRPr="0058543F">
              <w:rPr>
                <w:b/>
                <w:bCs/>
                <w:sz w:val="24"/>
              </w:rPr>
              <w:t>Darbo dalis</w:t>
            </w:r>
          </w:p>
          <w:p w14:paraId="3D4083E3" w14:textId="77777777" w:rsidR="0058543F" w:rsidRPr="0058543F" w:rsidRDefault="0058543F" w:rsidP="004D0A42">
            <w:pPr>
              <w:pStyle w:val="Lentelscel"/>
            </w:pPr>
            <w:r w:rsidRPr="0058543F">
              <w:rPr>
                <w:i/>
                <w:iCs/>
              </w:rPr>
              <w:t>(pvz., skyrius, visas darbas)</w:t>
            </w:r>
          </w:p>
        </w:tc>
        <w:tc>
          <w:tcPr>
            <w:tcW w:w="2552" w:type="dxa"/>
          </w:tcPr>
          <w:p w14:paraId="6F107899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>GenDI įrankio naudojimo tikslas</w:t>
            </w:r>
          </w:p>
        </w:tc>
        <w:tc>
          <w:tcPr>
            <w:tcW w:w="2788" w:type="dxa"/>
            <w:hideMark/>
          </w:tcPr>
          <w:p w14:paraId="65EF7D51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GenDI įrankio pavadinimas, versija / internetinė nuoroda </w:t>
            </w:r>
          </w:p>
        </w:tc>
        <w:tc>
          <w:tcPr>
            <w:tcW w:w="2788" w:type="dxa"/>
          </w:tcPr>
          <w:p w14:paraId="2FA77075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Studento indėlis </w:t>
            </w:r>
          </w:p>
          <w:p w14:paraId="4591FEC9" w14:textId="77777777" w:rsidR="0058543F" w:rsidRPr="0058543F" w:rsidRDefault="0058543F" w:rsidP="004D0A42">
            <w:pPr>
              <w:pStyle w:val="Lentelscel"/>
              <w:rPr>
                <w:i/>
                <w:iCs/>
              </w:rPr>
            </w:pPr>
            <w:r w:rsidRPr="0058543F">
              <w:rPr>
                <w:i/>
                <w:iCs/>
              </w:rPr>
              <w:t>(kaip GenDI rezultatas buvo patikrintas, redaguotas ar papildytas studento)</w:t>
            </w:r>
          </w:p>
        </w:tc>
      </w:tr>
      <w:tr w:rsidR="0058543F" w:rsidRPr="005C0B38" w14:paraId="518E6A86" w14:textId="77777777" w:rsidTr="004D0A42">
        <w:trPr>
          <w:trHeight w:val="300"/>
        </w:trPr>
        <w:tc>
          <w:tcPr>
            <w:tcW w:w="1834" w:type="dxa"/>
          </w:tcPr>
          <w:p w14:paraId="46EDF681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32169266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26FB1D3C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0A9D59E5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67195A43" w14:textId="77777777" w:rsidTr="004D0A42">
        <w:trPr>
          <w:trHeight w:val="300"/>
        </w:trPr>
        <w:tc>
          <w:tcPr>
            <w:tcW w:w="1834" w:type="dxa"/>
          </w:tcPr>
          <w:p w14:paraId="5F9989B1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20444489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7606118F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61DC9A53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5DCC9D5B" w14:textId="77777777" w:rsidTr="004D0A42">
        <w:trPr>
          <w:trHeight w:val="300"/>
        </w:trPr>
        <w:tc>
          <w:tcPr>
            <w:tcW w:w="1834" w:type="dxa"/>
          </w:tcPr>
          <w:p w14:paraId="52A89CB2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29904922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1F52697B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37A55C24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</w:tbl>
    <w:p w14:paraId="0DBD8274" w14:textId="77777777" w:rsidR="0058543F" w:rsidRPr="005C0B38" w:rsidRDefault="0058543F" w:rsidP="0058543F"/>
    <w:p w14:paraId="3A42602D" w14:textId="77777777" w:rsidR="00D1074F" w:rsidRDefault="00D1074F" w:rsidP="00D1074F">
      <w:pPr>
        <w:pStyle w:val="Heading2"/>
      </w:pPr>
      <w:bookmarkStart w:id="27" w:name="_Toc239088858"/>
      <w:r>
        <w:t>Dėstytojo pastabos</w:t>
      </w:r>
      <w:bookmarkEnd w:id="27"/>
    </w:p>
    <w:p w14:paraId="1F70757E" w14:textId="77777777" w:rsidR="00D1074F" w:rsidRDefault="00D1074F" w:rsidP="00D1074F"/>
    <w:p w14:paraId="38581FC4" w14:textId="77777777" w:rsidR="00D1074F" w:rsidRDefault="00D1074F" w:rsidP="00D1074F"/>
    <w:p w14:paraId="27C77680" w14:textId="77777777" w:rsidR="00D1074F" w:rsidRPr="00D1074F" w:rsidRDefault="00D1074F" w:rsidP="00D1074F"/>
    <w:p w14:paraId="2A19CD3D" w14:textId="77777777" w:rsidR="007E6559" w:rsidRPr="0015714D" w:rsidRDefault="00AD1B2E" w:rsidP="006E731F">
      <w:pPr>
        <w:pStyle w:val="Heading1"/>
      </w:pPr>
      <w:bookmarkStart w:id="28" w:name="_Toc239088859"/>
      <w:r>
        <w:lastRenderedPageBreak/>
        <w:t>P</w:t>
      </w:r>
      <w:r w:rsidR="00B62B7E">
        <w:t>aveldėjimas</w:t>
      </w:r>
      <w:bookmarkEnd w:id="28"/>
    </w:p>
    <w:p w14:paraId="3AE3749A" w14:textId="77777777" w:rsidR="007E6559" w:rsidRPr="00844988" w:rsidRDefault="007E6559" w:rsidP="007E6559">
      <w:pPr>
        <w:pStyle w:val="Heading2"/>
      </w:pPr>
      <w:bookmarkStart w:id="29" w:name="_Toc239088860"/>
      <w:r w:rsidRPr="00844988">
        <w:t>Darbo užduotis</w:t>
      </w:r>
      <w:bookmarkEnd w:id="29"/>
    </w:p>
    <w:p w14:paraId="42FD10CF" w14:textId="77777777" w:rsidR="007E6559" w:rsidRDefault="007E6559" w:rsidP="007E6559"/>
    <w:p w14:paraId="017ABF60" w14:textId="77777777" w:rsidR="007E6559" w:rsidRDefault="007E6559" w:rsidP="007E6559"/>
    <w:p w14:paraId="5D0C881C" w14:textId="77777777" w:rsidR="007E6559" w:rsidRPr="00844988" w:rsidRDefault="007E6559" w:rsidP="007E6559"/>
    <w:p w14:paraId="44CE89E4" w14:textId="77777777" w:rsidR="007E6559" w:rsidRPr="00844988" w:rsidRDefault="007E6559" w:rsidP="007E6559">
      <w:pPr>
        <w:pStyle w:val="Heading2"/>
      </w:pPr>
      <w:bookmarkStart w:id="30" w:name="_Toc239088861"/>
      <w:r w:rsidRPr="00844988">
        <w:t>Programos tekstas</w:t>
      </w:r>
      <w:bookmarkEnd w:id="30"/>
    </w:p>
    <w:p w14:paraId="428CCE76" w14:textId="77777777" w:rsidR="007E6559" w:rsidRDefault="007E6559" w:rsidP="007E6559">
      <w:pPr>
        <w:pStyle w:val="Programostekstas"/>
      </w:pPr>
    </w:p>
    <w:p w14:paraId="2ED96E84" w14:textId="77777777" w:rsidR="007E6559" w:rsidRDefault="007E6559" w:rsidP="007E6559">
      <w:pPr>
        <w:pStyle w:val="Programostekstas"/>
      </w:pPr>
    </w:p>
    <w:p w14:paraId="66719C23" w14:textId="77777777" w:rsidR="007E6559" w:rsidRPr="00844988" w:rsidRDefault="007E6559" w:rsidP="007E6559">
      <w:pPr>
        <w:pStyle w:val="Programostekstas"/>
      </w:pPr>
    </w:p>
    <w:p w14:paraId="2F7FD0EB" w14:textId="77777777" w:rsidR="007E6559" w:rsidRPr="00844988" w:rsidRDefault="007E6559" w:rsidP="007E6559">
      <w:pPr>
        <w:pStyle w:val="Heading2"/>
      </w:pPr>
      <w:bookmarkStart w:id="31" w:name="_Toc239088862"/>
      <w:r w:rsidRPr="00844988">
        <w:t>Pradiniai duomenys ir rezultatai</w:t>
      </w:r>
      <w:bookmarkEnd w:id="31"/>
    </w:p>
    <w:p w14:paraId="557E97EB" w14:textId="77777777" w:rsidR="007E6559" w:rsidRDefault="007E6559" w:rsidP="007E6559">
      <w:pPr>
        <w:pStyle w:val="Programostekstas"/>
      </w:pPr>
    </w:p>
    <w:p w14:paraId="7496F653" w14:textId="77777777" w:rsidR="007E6559" w:rsidRDefault="007E6559" w:rsidP="007E6559">
      <w:pPr>
        <w:pStyle w:val="Programostekstas"/>
      </w:pPr>
    </w:p>
    <w:p w14:paraId="5E74B3D4" w14:textId="77777777" w:rsidR="00AB7416" w:rsidRDefault="00AB7416" w:rsidP="007E6559">
      <w:pPr>
        <w:pStyle w:val="Programostekstas"/>
      </w:pPr>
    </w:p>
    <w:p w14:paraId="3E23B896" w14:textId="77777777" w:rsidR="0058543F" w:rsidRDefault="0058543F" w:rsidP="0058543F">
      <w:pPr>
        <w:pStyle w:val="Heading2"/>
      </w:pPr>
      <w:bookmarkStart w:id="32" w:name="_Toc239088863"/>
      <w:r>
        <w:t>G</w:t>
      </w:r>
      <w:r w:rsidRPr="005C0B38">
        <w:t>eneratyvinio dirbtinio intelekto (</w:t>
      </w:r>
      <w:r>
        <w:t>G</w:t>
      </w:r>
      <w:r w:rsidRPr="005C0B38">
        <w:t>en</w:t>
      </w:r>
      <w:r>
        <w:t>DI</w:t>
      </w:r>
      <w:r w:rsidRPr="005C0B38">
        <w:t>) naudojimo deklaracija</w:t>
      </w:r>
      <w:bookmarkEnd w:id="32"/>
    </w:p>
    <w:p w14:paraId="7B6D33E5" w14:textId="77777777" w:rsidR="0058543F" w:rsidRPr="00CA26F4" w:rsidRDefault="0058543F" w:rsidP="0058543F">
      <w:pPr>
        <w:sectPr w:rsidR="0058543F" w:rsidRPr="00CA26F4" w:rsidSect="00CA26F4">
          <w:type w:val="continuous"/>
          <w:pgSz w:w="11906" w:h="16838"/>
          <w:pgMar w:top="851" w:right="567" w:bottom="851" w:left="1418" w:header="567" w:footer="567" w:gutter="0"/>
          <w:cols w:space="720"/>
          <w:formProt w:val="0"/>
          <w:titlePg/>
        </w:sectPr>
      </w:pPr>
    </w:p>
    <w:p w14:paraId="276CDD7E" w14:textId="77777777" w:rsidR="0058543F" w:rsidRPr="00CA26F4" w:rsidRDefault="0058543F" w:rsidP="0058543F">
      <w:pPr>
        <w:rPr>
          <w:b/>
          <w:bCs/>
        </w:rPr>
      </w:pPr>
      <w:r w:rsidRPr="00CA26F4">
        <w:rPr>
          <w:b/>
          <w:bCs/>
        </w:rPr>
        <w:t xml:space="preserve">1. GenDI naudojimo patvirtinimas </w:t>
      </w:r>
      <w:r w:rsidRPr="0058543F">
        <w:rPr>
          <w:i/>
          <w:iCs/>
        </w:rPr>
        <w:t>(pažymėkite vieną variantą)</w:t>
      </w:r>
      <w:r w:rsidRPr="00CA26F4">
        <w:rPr>
          <w:b/>
          <w:bCs/>
        </w:rPr>
        <w:t>: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562"/>
        <w:gridCol w:w="9356"/>
      </w:tblGrid>
      <w:tr w:rsidR="0058543F" w:rsidRPr="005C0B38" w14:paraId="0A271541" w14:textId="77777777" w:rsidTr="004D0A42">
        <w:tc>
          <w:tcPr>
            <w:tcW w:w="562" w:type="dxa"/>
            <w:vMerge w:val="restart"/>
            <w:vAlign w:val="center"/>
          </w:tcPr>
          <w:p w14:paraId="1679E3A6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enaudojau"/>
                <w:tag w:val="checkbox_nenaudojau"/>
                <w:id w:val="-116067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5D1F059C" w14:textId="77777777" w:rsidR="0058543F" w:rsidRPr="00CA26F4" w:rsidRDefault="0058543F" w:rsidP="004D0A42">
            <w:pPr>
              <w:pStyle w:val="Lentelscel"/>
            </w:pPr>
            <w:r w:rsidRPr="00CA26F4">
              <w:t xml:space="preserve">Rengdamas (-a) šį studijų darbą nenaudojau generatyvinio dirbtinio intelekto įrankių </w:t>
            </w:r>
          </w:p>
        </w:tc>
      </w:tr>
      <w:tr w:rsidR="0058543F" w:rsidRPr="005C0B38" w14:paraId="57A88784" w14:textId="77777777" w:rsidTr="004D0A42">
        <w:tc>
          <w:tcPr>
            <w:tcW w:w="562" w:type="dxa"/>
            <w:vMerge/>
            <w:vAlign w:val="center"/>
          </w:tcPr>
          <w:p w14:paraId="18672174" w14:textId="77777777" w:rsidR="0058543F" w:rsidRPr="005C0B38" w:rsidRDefault="0058543F" w:rsidP="004D0A42">
            <w:pPr>
              <w:pStyle w:val="Lentelscel"/>
              <w:jc w:val="center"/>
              <w:rPr>
                <w:szCs w:val="24"/>
              </w:rPr>
            </w:pPr>
          </w:p>
        </w:tc>
        <w:tc>
          <w:tcPr>
            <w:tcW w:w="9356" w:type="dxa"/>
          </w:tcPr>
          <w:p w14:paraId="477B1384" w14:textId="77777777" w:rsidR="0058543F" w:rsidRPr="00CA26F4" w:rsidRDefault="0058543F" w:rsidP="004D0A42">
            <w:pPr>
              <w:pStyle w:val="Lentelscel"/>
            </w:pPr>
            <w:r w:rsidRPr="00CA26F4">
              <w:t>Patvirtinu, kad studijų darbe pateiktas turinys yra mano autentiškas intelektinis darbas, o naudoti šaltiniai nurodyti pagal citavimo reikalavimus.</w:t>
            </w:r>
          </w:p>
        </w:tc>
      </w:tr>
      <w:tr w:rsidR="0058543F" w:rsidRPr="005C0B38" w14:paraId="42962C1E" w14:textId="77777777" w:rsidTr="004D0A42">
        <w:tc>
          <w:tcPr>
            <w:tcW w:w="562" w:type="dxa"/>
            <w:vMerge w:val="restart"/>
            <w:vAlign w:val="center"/>
          </w:tcPr>
          <w:p w14:paraId="7763C79D" w14:textId="77777777" w:rsidR="0058543F" w:rsidRPr="00CA26F4" w:rsidRDefault="00000000" w:rsidP="004D0A42">
            <w:pPr>
              <w:pStyle w:val="Lentelscel"/>
              <w:jc w:val="center"/>
            </w:pPr>
            <w:sdt>
              <w:sdtPr>
                <w:alias w:val="naudojau"/>
                <w:tag w:val="checkbox_naudojau"/>
                <w:id w:val="361938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543F" w:rsidRPr="00CA26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9356" w:type="dxa"/>
          </w:tcPr>
          <w:p w14:paraId="49EDCB1E" w14:textId="77777777" w:rsidR="0058543F" w:rsidRPr="00CA26F4" w:rsidRDefault="0058543F" w:rsidP="004D0A42">
            <w:pPr>
              <w:pStyle w:val="Lentelscel"/>
            </w:pPr>
            <w:r w:rsidRPr="00CA26F4">
              <w:t>Rengdamas (-a) šį studijų darbą naudojau generatyvinio dirbtinio intelekto įrankius</w:t>
            </w:r>
          </w:p>
        </w:tc>
      </w:tr>
      <w:tr w:rsidR="0058543F" w:rsidRPr="005C0B38" w14:paraId="53839171" w14:textId="77777777" w:rsidTr="004D0A42">
        <w:tc>
          <w:tcPr>
            <w:tcW w:w="562" w:type="dxa"/>
            <w:vMerge/>
          </w:tcPr>
          <w:p w14:paraId="16275C29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9356" w:type="dxa"/>
          </w:tcPr>
          <w:p w14:paraId="7F073B86" w14:textId="77777777" w:rsidR="0058543F" w:rsidRPr="00CA26F4" w:rsidRDefault="0058543F" w:rsidP="004D0A42">
            <w:pPr>
              <w:pStyle w:val="Lentelscel"/>
            </w:pPr>
            <w:r w:rsidRPr="00CA26F4">
              <w:t>Patvirtinu, kad GenDI įrankiai buvo naudojami laikantis studijų modulyje nustatytų GenDI naudojimo reikalavimų bei naudojimas yra skaidriai ir sąžiningai deklaruotas.</w:t>
            </w:r>
          </w:p>
        </w:tc>
      </w:tr>
    </w:tbl>
    <w:p w14:paraId="796F8F5D" w14:textId="77777777" w:rsidR="0058543F" w:rsidRPr="00D901AA" w:rsidRDefault="0058543F" w:rsidP="0058543F">
      <w:pPr>
        <w:rPr>
          <w:b/>
          <w:bCs/>
        </w:rPr>
      </w:pPr>
      <w:r w:rsidRPr="00D901AA">
        <w:rPr>
          <w:b/>
          <w:bCs/>
        </w:rPr>
        <w:t>2. GenDI naudojimo informacija</w:t>
      </w:r>
    </w:p>
    <w:p w14:paraId="47DBD187" w14:textId="77777777" w:rsidR="0058543F" w:rsidRDefault="0058543F" w:rsidP="0058543F">
      <w:r>
        <w:t>Užpildykite, jei rengiant studijų darbą naudojote generatyvinio dirbtinio intelekto įrankius:</w:t>
      </w:r>
    </w:p>
    <w:p w14:paraId="570213DD" w14:textId="77777777" w:rsidR="0058543F" w:rsidRPr="00CA26F4" w:rsidRDefault="0058543F" w:rsidP="0058543F">
      <w:pPr>
        <w:sectPr w:rsidR="0058543F" w:rsidRPr="00CA26F4" w:rsidSect="00572435">
          <w:type w:val="continuous"/>
          <w:pgSz w:w="11906" w:h="16838"/>
          <w:pgMar w:top="851" w:right="567" w:bottom="851" w:left="1418" w:header="567" w:footer="567" w:gutter="0"/>
          <w:cols w:space="720"/>
          <w:titlePg/>
        </w:sectPr>
      </w:pPr>
    </w:p>
    <w:tbl>
      <w:tblPr>
        <w:tblStyle w:val="TableGrid2"/>
        <w:tblW w:w="9962" w:type="dxa"/>
        <w:tblLook w:val="04A0" w:firstRow="1" w:lastRow="0" w:firstColumn="1" w:lastColumn="0" w:noHBand="0" w:noVBand="1"/>
      </w:tblPr>
      <w:tblGrid>
        <w:gridCol w:w="1834"/>
        <w:gridCol w:w="2552"/>
        <w:gridCol w:w="2788"/>
        <w:gridCol w:w="2788"/>
      </w:tblGrid>
      <w:tr w:rsidR="0058543F" w:rsidRPr="005C0B38" w14:paraId="1D613091" w14:textId="77777777" w:rsidTr="004D0A42">
        <w:trPr>
          <w:trHeight w:val="300"/>
        </w:trPr>
        <w:tc>
          <w:tcPr>
            <w:tcW w:w="1834" w:type="dxa"/>
          </w:tcPr>
          <w:p w14:paraId="05C0EDBD" w14:textId="77777777" w:rsidR="0058543F" w:rsidRDefault="0058543F" w:rsidP="004D0A42">
            <w:pPr>
              <w:pStyle w:val="Lentelscel"/>
              <w:rPr>
                <w:b/>
                <w:bCs/>
                <w:sz w:val="24"/>
              </w:rPr>
            </w:pPr>
            <w:r w:rsidRPr="0058543F">
              <w:rPr>
                <w:b/>
                <w:bCs/>
                <w:sz w:val="24"/>
              </w:rPr>
              <w:t>Darbo dalis</w:t>
            </w:r>
          </w:p>
          <w:p w14:paraId="556D2714" w14:textId="77777777" w:rsidR="0058543F" w:rsidRPr="0058543F" w:rsidRDefault="0058543F" w:rsidP="004D0A42">
            <w:pPr>
              <w:pStyle w:val="Lentelscel"/>
            </w:pPr>
            <w:r w:rsidRPr="0058543F">
              <w:rPr>
                <w:i/>
                <w:iCs/>
              </w:rPr>
              <w:t>(pvz., skyrius, visas darbas)</w:t>
            </w:r>
          </w:p>
        </w:tc>
        <w:tc>
          <w:tcPr>
            <w:tcW w:w="2552" w:type="dxa"/>
          </w:tcPr>
          <w:p w14:paraId="578105AD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>GenDI įrankio naudojimo tikslas</w:t>
            </w:r>
          </w:p>
        </w:tc>
        <w:tc>
          <w:tcPr>
            <w:tcW w:w="2788" w:type="dxa"/>
            <w:hideMark/>
          </w:tcPr>
          <w:p w14:paraId="0BC3AEC5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GenDI įrankio pavadinimas, versija / internetinė nuoroda </w:t>
            </w:r>
          </w:p>
        </w:tc>
        <w:tc>
          <w:tcPr>
            <w:tcW w:w="2788" w:type="dxa"/>
          </w:tcPr>
          <w:p w14:paraId="6D1464C6" w14:textId="77777777" w:rsidR="0058543F" w:rsidRPr="0058543F" w:rsidRDefault="0058543F" w:rsidP="004D0A42">
            <w:pPr>
              <w:pStyle w:val="Lentelscel"/>
              <w:rPr>
                <w:b/>
                <w:bCs/>
              </w:rPr>
            </w:pPr>
            <w:r w:rsidRPr="0058543F">
              <w:rPr>
                <w:b/>
                <w:bCs/>
              </w:rPr>
              <w:t xml:space="preserve">Studento indėlis </w:t>
            </w:r>
          </w:p>
          <w:p w14:paraId="426AFC63" w14:textId="77777777" w:rsidR="0058543F" w:rsidRPr="0058543F" w:rsidRDefault="0058543F" w:rsidP="004D0A42">
            <w:pPr>
              <w:pStyle w:val="Lentelscel"/>
              <w:rPr>
                <w:i/>
                <w:iCs/>
              </w:rPr>
            </w:pPr>
            <w:r w:rsidRPr="0058543F">
              <w:rPr>
                <w:i/>
                <w:iCs/>
              </w:rPr>
              <w:t>(kaip GenDI rezultatas buvo patikrintas, redaguotas ar papildytas studento)</w:t>
            </w:r>
          </w:p>
        </w:tc>
      </w:tr>
      <w:tr w:rsidR="0058543F" w:rsidRPr="005C0B38" w14:paraId="006466C1" w14:textId="77777777" w:rsidTr="004D0A42">
        <w:trPr>
          <w:trHeight w:val="300"/>
        </w:trPr>
        <w:tc>
          <w:tcPr>
            <w:tcW w:w="1834" w:type="dxa"/>
          </w:tcPr>
          <w:p w14:paraId="3490F2E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37C38C04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63DF5835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0A47D28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3652A06A" w14:textId="77777777" w:rsidTr="004D0A42">
        <w:trPr>
          <w:trHeight w:val="300"/>
        </w:trPr>
        <w:tc>
          <w:tcPr>
            <w:tcW w:w="1834" w:type="dxa"/>
          </w:tcPr>
          <w:p w14:paraId="26C6A832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2E2F54D7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68D699B0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0BD2F020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  <w:tr w:rsidR="0058543F" w:rsidRPr="005C0B38" w14:paraId="0FDFEE6B" w14:textId="77777777" w:rsidTr="004D0A42">
        <w:trPr>
          <w:trHeight w:val="300"/>
        </w:trPr>
        <w:tc>
          <w:tcPr>
            <w:tcW w:w="1834" w:type="dxa"/>
          </w:tcPr>
          <w:p w14:paraId="1AE0E37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552" w:type="dxa"/>
          </w:tcPr>
          <w:p w14:paraId="408327B8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  <w:hideMark/>
          </w:tcPr>
          <w:p w14:paraId="02978F5F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  <w:tc>
          <w:tcPr>
            <w:tcW w:w="2788" w:type="dxa"/>
          </w:tcPr>
          <w:p w14:paraId="0B63D49B" w14:textId="77777777" w:rsidR="0058543F" w:rsidRPr="005C0B38" w:rsidRDefault="0058543F" w:rsidP="004D0A42">
            <w:pPr>
              <w:pStyle w:val="Lentelscel"/>
              <w:rPr>
                <w:szCs w:val="24"/>
              </w:rPr>
            </w:pPr>
          </w:p>
        </w:tc>
      </w:tr>
    </w:tbl>
    <w:p w14:paraId="1CCA3A82" w14:textId="77777777" w:rsidR="0058543F" w:rsidRPr="005C0B38" w:rsidRDefault="0058543F" w:rsidP="0058543F"/>
    <w:p w14:paraId="153347F0" w14:textId="77777777" w:rsidR="00D1074F" w:rsidRDefault="00D1074F" w:rsidP="00D1074F">
      <w:pPr>
        <w:pStyle w:val="Heading2"/>
      </w:pPr>
      <w:bookmarkStart w:id="33" w:name="_Toc239088864"/>
      <w:r>
        <w:t>Dėstytojo pastabos</w:t>
      </w:r>
      <w:bookmarkEnd w:id="33"/>
    </w:p>
    <w:p w14:paraId="6B5B6E95" w14:textId="77777777" w:rsidR="00D1074F" w:rsidRDefault="00D1074F" w:rsidP="00D1074F"/>
    <w:p w14:paraId="2DAE28A7" w14:textId="77777777" w:rsidR="00D1074F" w:rsidRDefault="00D1074F" w:rsidP="00D1074F"/>
    <w:p w14:paraId="0D5A5AB9" w14:textId="77777777" w:rsidR="00D1074F" w:rsidRPr="00D1074F" w:rsidRDefault="00D1074F" w:rsidP="00D1074F"/>
    <w:sectPr w:rsidR="00D1074F" w:rsidRPr="00D1074F" w:rsidSect="00572435">
      <w:type w:val="continuous"/>
      <w:pgSz w:w="11906" w:h="16838"/>
      <w:pgMar w:top="851" w:right="567" w:bottom="851" w:left="1418" w:header="567" w:footer="567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C0277" w14:textId="77777777" w:rsidR="0097566E" w:rsidRDefault="0097566E">
      <w:r>
        <w:separator/>
      </w:r>
    </w:p>
  </w:endnote>
  <w:endnote w:type="continuationSeparator" w:id="0">
    <w:p w14:paraId="75A4205B" w14:textId="77777777" w:rsidR="0097566E" w:rsidRDefault="00975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BA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C380B" w14:textId="77777777" w:rsidR="001F0046" w:rsidRDefault="001F0046" w:rsidP="00EB5168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Pr="00EB5168">
      <w:rPr>
        <w:rStyle w:val="PageNumber"/>
      </w:rPr>
      <w:t>1</w:t>
    </w:r>
    <w:r>
      <w:rPr>
        <w:rStyle w:val="PageNumber"/>
      </w:rPr>
      <w:fldChar w:fldCharType="end"/>
    </w:r>
  </w:p>
  <w:p w14:paraId="5B2EBE82" w14:textId="77777777" w:rsidR="001F0046" w:rsidRDefault="001F0046" w:rsidP="00EB5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732DB" w14:textId="77777777" w:rsidR="001F0046" w:rsidRDefault="001F0046" w:rsidP="00EB5168">
    <w:pPr>
      <w:pStyle w:val="Footer"/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665F7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C47F0" w14:textId="77777777" w:rsidR="001F0046" w:rsidRDefault="001F0046" w:rsidP="00EB5168">
    <w:pPr>
      <w:pStyle w:val="Footer"/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665F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F8588" w14:textId="77777777" w:rsidR="0097566E" w:rsidRDefault="0097566E">
      <w:r>
        <w:separator/>
      </w:r>
    </w:p>
  </w:footnote>
  <w:footnote w:type="continuationSeparator" w:id="0">
    <w:p w14:paraId="282E854A" w14:textId="77777777" w:rsidR="0097566E" w:rsidRDefault="00975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D43B1" w14:textId="77777777" w:rsidR="00E768B1" w:rsidRPr="00EB5168" w:rsidRDefault="00E768B1" w:rsidP="00EB5168">
    <w:pPr>
      <w:pStyle w:val="Header"/>
    </w:pPr>
    <w:r w:rsidRPr="00EB5168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67C6E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CC682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E70296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1644F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DBCB0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984F9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24A1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42F0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166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80F3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04C8F"/>
    <w:multiLevelType w:val="multilevel"/>
    <w:tmpl w:val="FE6ADB7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5AC4C7A"/>
    <w:multiLevelType w:val="multilevel"/>
    <w:tmpl w:val="D8AE08E0"/>
    <w:lvl w:ilvl="0">
      <w:start w:val="1"/>
      <w:numFmt w:val="decimal"/>
      <w:lvlText w:val="%1."/>
      <w:lvlJc w:val="left"/>
      <w:pPr>
        <w:tabs>
          <w:tab w:val="num" w:pos="1865"/>
        </w:tabs>
        <w:ind w:left="186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74"/>
        </w:tabs>
        <w:ind w:left="2574" w:hanging="414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12" w15:restartNumberingAfterBreak="0">
    <w:nsid w:val="112906A7"/>
    <w:multiLevelType w:val="multilevel"/>
    <w:tmpl w:val="FF5403A6"/>
    <w:lvl w:ilvl="0">
      <w:start w:val="1"/>
      <w:numFmt w:val="decimal"/>
      <w:lvlText w:val="%1."/>
      <w:lvlJc w:val="left"/>
      <w:pPr>
        <w:tabs>
          <w:tab w:val="num" w:pos="-655"/>
        </w:tabs>
        <w:ind w:left="-658" w:firstLine="65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3852BA"/>
    <w:multiLevelType w:val="multilevel"/>
    <w:tmpl w:val="17CAEAC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2268" w:hanging="566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4253"/>
        </w:tabs>
        <w:ind w:left="4253" w:hanging="851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14" w15:restartNumberingAfterBreak="0">
    <w:nsid w:val="156578BE"/>
    <w:multiLevelType w:val="multilevel"/>
    <w:tmpl w:val="28E2CFA6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96"/>
        </w:tabs>
        <w:ind w:left="1996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8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15" w15:restartNumberingAfterBreak="0">
    <w:nsid w:val="161F5507"/>
    <w:multiLevelType w:val="multilevel"/>
    <w:tmpl w:val="EB92ED1C"/>
    <w:lvl w:ilvl="0">
      <w:start w:val="1"/>
      <w:numFmt w:val="decimal"/>
      <w:lvlText w:val="%1."/>
      <w:lvlJc w:val="left"/>
      <w:pPr>
        <w:tabs>
          <w:tab w:val="num" w:pos="1865"/>
        </w:tabs>
        <w:ind w:left="186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74"/>
        </w:tabs>
        <w:ind w:left="2574" w:hanging="414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16" w15:restartNumberingAfterBreak="0">
    <w:nsid w:val="16A27204"/>
    <w:multiLevelType w:val="multilevel"/>
    <w:tmpl w:val="5402291C"/>
    <w:lvl w:ilvl="0">
      <w:start w:val="1"/>
      <w:numFmt w:val="decimal"/>
      <w:lvlText w:val="%1."/>
      <w:lvlJc w:val="left"/>
      <w:pPr>
        <w:tabs>
          <w:tab w:val="num" w:pos="1865"/>
        </w:tabs>
        <w:ind w:left="186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74"/>
        </w:tabs>
        <w:ind w:left="2574" w:hanging="414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17" w15:restartNumberingAfterBreak="0">
    <w:nsid w:val="1C144F3E"/>
    <w:multiLevelType w:val="multilevel"/>
    <w:tmpl w:val="599890A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96"/>
        </w:tabs>
        <w:ind w:left="1996" w:hanging="425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18" w15:restartNumberingAfterBreak="0">
    <w:nsid w:val="204412E7"/>
    <w:multiLevelType w:val="multilevel"/>
    <w:tmpl w:val="C3C639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26F66E9D"/>
    <w:multiLevelType w:val="multilevel"/>
    <w:tmpl w:val="B5CCC04C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96"/>
        </w:tabs>
        <w:ind w:left="1996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8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20" w15:restartNumberingAfterBreak="0">
    <w:nsid w:val="2A9605EE"/>
    <w:multiLevelType w:val="multilevel"/>
    <w:tmpl w:val="0044A4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48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21" w15:restartNumberingAfterBreak="0">
    <w:nsid w:val="31B41259"/>
    <w:multiLevelType w:val="multilevel"/>
    <w:tmpl w:val="AD2AC79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96"/>
        </w:tabs>
        <w:ind w:left="1996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35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22" w15:restartNumberingAfterBreak="0">
    <w:nsid w:val="353C77C7"/>
    <w:multiLevelType w:val="multilevel"/>
    <w:tmpl w:val="3DCC10C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2268" w:hanging="566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402"/>
        </w:tabs>
        <w:ind w:left="3402" w:hanging="85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23" w15:restartNumberingAfterBreak="0">
    <w:nsid w:val="44831E58"/>
    <w:multiLevelType w:val="multilevel"/>
    <w:tmpl w:val="D6CA7E24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2268" w:hanging="566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119"/>
        </w:tabs>
        <w:ind w:left="3119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24" w15:restartNumberingAfterBreak="0">
    <w:nsid w:val="49A50892"/>
    <w:multiLevelType w:val="singleLevel"/>
    <w:tmpl w:val="2138B7F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AEB5ED6"/>
    <w:multiLevelType w:val="singleLevel"/>
    <w:tmpl w:val="789A1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26" w15:restartNumberingAfterBreak="0">
    <w:nsid w:val="4E5C5E44"/>
    <w:multiLevelType w:val="multilevel"/>
    <w:tmpl w:val="9C4C785C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2268" w:hanging="566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4253"/>
        </w:tabs>
        <w:ind w:left="4253" w:hanging="851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27" w15:restartNumberingAfterBreak="0">
    <w:nsid w:val="55737760"/>
    <w:multiLevelType w:val="multilevel"/>
    <w:tmpl w:val="0044A4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48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28" w15:restartNumberingAfterBreak="0">
    <w:nsid w:val="582B3FFB"/>
    <w:multiLevelType w:val="multilevel"/>
    <w:tmpl w:val="BA0E42F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2268" w:hanging="566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4253"/>
        </w:tabs>
        <w:ind w:left="4253" w:hanging="851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29" w15:restartNumberingAfterBreak="0">
    <w:nsid w:val="5E384933"/>
    <w:multiLevelType w:val="multilevel"/>
    <w:tmpl w:val="347E3AB0"/>
    <w:lvl w:ilvl="0">
      <w:start w:val="1"/>
      <w:numFmt w:val="decimal"/>
      <w:lvlText w:val="%1."/>
      <w:lvlJc w:val="left"/>
      <w:pPr>
        <w:tabs>
          <w:tab w:val="num" w:pos="1865"/>
        </w:tabs>
        <w:ind w:left="186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74"/>
        </w:tabs>
        <w:ind w:left="2574" w:hanging="414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30" w15:restartNumberingAfterBreak="0">
    <w:nsid w:val="60492E40"/>
    <w:multiLevelType w:val="multilevel"/>
    <w:tmpl w:val="E6140F88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4AA0D74"/>
    <w:multiLevelType w:val="multilevel"/>
    <w:tmpl w:val="452C3FE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2" w15:restartNumberingAfterBreak="0">
    <w:nsid w:val="6A156D14"/>
    <w:multiLevelType w:val="multilevel"/>
    <w:tmpl w:val="BA9C9C10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27"/>
        </w:tabs>
        <w:ind w:left="2127" w:hanging="425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4091"/>
        </w:tabs>
        <w:ind w:left="4091" w:hanging="1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33" w15:restartNumberingAfterBreak="0">
    <w:nsid w:val="6E854672"/>
    <w:multiLevelType w:val="multilevel"/>
    <w:tmpl w:val="9C305A2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414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34" w15:restartNumberingAfterBreak="0">
    <w:nsid w:val="6F862570"/>
    <w:multiLevelType w:val="multilevel"/>
    <w:tmpl w:val="7FCC2D7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5" w15:restartNumberingAfterBreak="0">
    <w:nsid w:val="701B12C5"/>
    <w:multiLevelType w:val="singleLevel"/>
    <w:tmpl w:val="E5020F5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0C453E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35C5C16"/>
    <w:multiLevelType w:val="multilevel"/>
    <w:tmpl w:val="B27CCDF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68"/>
        </w:tabs>
        <w:ind w:left="2268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38" w15:restartNumberingAfterBreak="0">
    <w:nsid w:val="741E7C60"/>
    <w:multiLevelType w:val="multilevel"/>
    <w:tmpl w:val="5402291C"/>
    <w:lvl w:ilvl="0">
      <w:start w:val="1"/>
      <w:numFmt w:val="decimal"/>
      <w:lvlText w:val="%1."/>
      <w:lvlJc w:val="left"/>
      <w:pPr>
        <w:tabs>
          <w:tab w:val="num" w:pos="1865"/>
        </w:tabs>
        <w:ind w:left="186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74"/>
        </w:tabs>
        <w:ind w:left="2574" w:hanging="414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3240"/>
        </w:tabs>
        <w:ind w:left="324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39" w15:restartNumberingAfterBreak="0">
    <w:nsid w:val="787A30AF"/>
    <w:multiLevelType w:val="multilevel"/>
    <w:tmpl w:val="85464998"/>
    <w:lvl w:ilvl="0">
      <w:start w:val="1"/>
      <w:numFmt w:val="decimal"/>
      <w:lvlText w:val="%1."/>
      <w:lvlJc w:val="left"/>
      <w:pPr>
        <w:tabs>
          <w:tab w:val="num" w:pos="425"/>
        </w:tabs>
        <w:ind w:left="0" w:firstLine="10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88F4E03"/>
    <w:multiLevelType w:val="multilevel"/>
    <w:tmpl w:val="36FE2DC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96"/>
        </w:tabs>
        <w:ind w:left="1996" w:hanging="425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2835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41" w15:restartNumberingAfterBreak="0">
    <w:nsid w:val="79F03629"/>
    <w:multiLevelType w:val="multilevel"/>
    <w:tmpl w:val="28CA2C98"/>
    <w:lvl w:ilvl="0">
      <w:start w:val="1"/>
      <w:numFmt w:val="decimal"/>
      <w:pStyle w:val="Heading1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268"/>
        </w:tabs>
        <w:ind w:left="2268" w:hanging="56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260"/>
        </w:tabs>
        <w:ind w:left="3260" w:hanging="708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Text w:val="%6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num w:numId="1" w16cid:durableId="2005695878">
    <w:abstractNumId w:val="36"/>
  </w:num>
  <w:num w:numId="2" w16cid:durableId="1819804188">
    <w:abstractNumId w:val="25"/>
  </w:num>
  <w:num w:numId="3" w16cid:durableId="1299338008">
    <w:abstractNumId w:val="35"/>
  </w:num>
  <w:num w:numId="4" w16cid:durableId="1769736865">
    <w:abstractNumId w:val="24"/>
  </w:num>
  <w:num w:numId="5" w16cid:durableId="834298723">
    <w:abstractNumId w:val="33"/>
  </w:num>
  <w:num w:numId="6" w16cid:durableId="1407654714">
    <w:abstractNumId w:val="39"/>
  </w:num>
  <w:num w:numId="7" w16cid:durableId="1650473756">
    <w:abstractNumId w:val="12"/>
  </w:num>
  <w:num w:numId="8" w16cid:durableId="700252265">
    <w:abstractNumId w:val="10"/>
  </w:num>
  <w:num w:numId="9" w16cid:durableId="932519513">
    <w:abstractNumId w:val="13"/>
  </w:num>
  <w:num w:numId="10" w16cid:durableId="89007771">
    <w:abstractNumId w:val="30"/>
  </w:num>
  <w:num w:numId="11" w16cid:durableId="704644145">
    <w:abstractNumId w:val="20"/>
  </w:num>
  <w:num w:numId="12" w16cid:durableId="1878741445">
    <w:abstractNumId w:val="27"/>
  </w:num>
  <w:num w:numId="13" w16cid:durableId="1642231705">
    <w:abstractNumId w:val="11"/>
  </w:num>
  <w:num w:numId="14" w16cid:durableId="1585335240">
    <w:abstractNumId w:val="29"/>
  </w:num>
  <w:num w:numId="15" w16cid:durableId="1290862923">
    <w:abstractNumId w:val="15"/>
  </w:num>
  <w:num w:numId="16" w16cid:durableId="1343239979">
    <w:abstractNumId w:val="38"/>
  </w:num>
  <w:num w:numId="17" w16cid:durableId="1894462398">
    <w:abstractNumId w:val="16"/>
  </w:num>
  <w:num w:numId="18" w16cid:durableId="1696465909">
    <w:abstractNumId w:val="13"/>
  </w:num>
  <w:num w:numId="19" w16cid:durableId="2074500093">
    <w:abstractNumId w:val="19"/>
  </w:num>
  <w:num w:numId="20" w16cid:durableId="21056228">
    <w:abstractNumId w:val="17"/>
  </w:num>
  <w:num w:numId="21" w16cid:durableId="97414004">
    <w:abstractNumId w:val="21"/>
  </w:num>
  <w:num w:numId="22" w16cid:durableId="1909798772">
    <w:abstractNumId w:val="40"/>
  </w:num>
  <w:num w:numId="23" w16cid:durableId="102113975">
    <w:abstractNumId w:val="14"/>
  </w:num>
  <w:num w:numId="24" w16cid:durableId="970860538">
    <w:abstractNumId w:val="31"/>
  </w:num>
  <w:num w:numId="25" w16cid:durableId="298389072">
    <w:abstractNumId w:val="34"/>
  </w:num>
  <w:num w:numId="26" w16cid:durableId="1902666043">
    <w:abstractNumId w:val="18"/>
  </w:num>
  <w:num w:numId="27" w16cid:durableId="56248591">
    <w:abstractNumId w:val="32"/>
  </w:num>
  <w:num w:numId="28" w16cid:durableId="2047832857">
    <w:abstractNumId w:val="41"/>
  </w:num>
  <w:num w:numId="29" w16cid:durableId="2071225577">
    <w:abstractNumId w:val="28"/>
  </w:num>
  <w:num w:numId="30" w16cid:durableId="503713082">
    <w:abstractNumId w:val="26"/>
  </w:num>
  <w:num w:numId="31" w16cid:durableId="1253393422">
    <w:abstractNumId w:val="22"/>
  </w:num>
  <w:num w:numId="32" w16cid:durableId="958604602">
    <w:abstractNumId w:val="23"/>
  </w:num>
  <w:num w:numId="33" w16cid:durableId="1321154786">
    <w:abstractNumId w:val="41"/>
  </w:num>
  <w:num w:numId="34" w16cid:durableId="1386611320">
    <w:abstractNumId w:val="37"/>
  </w:num>
  <w:num w:numId="35" w16cid:durableId="19378641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74349852">
    <w:abstractNumId w:val="9"/>
  </w:num>
  <w:num w:numId="37" w16cid:durableId="2018389255">
    <w:abstractNumId w:val="7"/>
  </w:num>
  <w:num w:numId="38" w16cid:durableId="22635251">
    <w:abstractNumId w:val="6"/>
  </w:num>
  <w:num w:numId="39" w16cid:durableId="725035095">
    <w:abstractNumId w:val="5"/>
  </w:num>
  <w:num w:numId="40" w16cid:durableId="1705902387">
    <w:abstractNumId w:val="4"/>
  </w:num>
  <w:num w:numId="41" w16cid:durableId="1499880516">
    <w:abstractNumId w:val="8"/>
  </w:num>
  <w:num w:numId="42" w16cid:durableId="1213613496">
    <w:abstractNumId w:val="3"/>
  </w:num>
  <w:num w:numId="43" w16cid:durableId="839078748">
    <w:abstractNumId w:val="2"/>
  </w:num>
  <w:num w:numId="44" w16cid:durableId="1529373947">
    <w:abstractNumId w:val="1"/>
  </w:num>
  <w:num w:numId="45" w16cid:durableId="163506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styleLockTheme/>
  <w:styleLockQFSet/>
  <w:defaultTabStop w:val="720"/>
  <w:hyphenationZone w:val="396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BC"/>
    <w:rsid w:val="00000825"/>
    <w:rsid w:val="0005232C"/>
    <w:rsid w:val="0009306E"/>
    <w:rsid w:val="000C4293"/>
    <w:rsid w:val="000D62BF"/>
    <w:rsid w:val="000D7D75"/>
    <w:rsid w:val="000F485C"/>
    <w:rsid w:val="000F7F7F"/>
    <w:rsid w:val="00100F55"/>
    <w:rsid w:val="00103131"/>
    <w:rsid w:val="001423FA"/>
    <w:rsid w:val="0015714D"/>
    <w:rsid w:val="001657B1"/>
    <w:rsid w:val="001B1565"/>
    <w:rsid w:val="001B4744"/>
    <w:rsid w:val="001D5CBC"/>
    <w:rsid w:val="001E733B"/>
    <w:rsid w:val="001F0046"/>
    <w:rsid w:val="00216DBA"/>
    <w:rsid w:val="00254243"/>
    <w:rsid w:val="00260F87"/>
    <w:rsid w:val="0028307C"/>
    <w:rsid w:val="0029155A"/>
    <w:rsid w:val="00291C8F"/>
    <w:rsid w:val="002949A3"/>
    <w:rsid w:val="002C56BD"/>
    <w:rsid w:val="002E3EF8"/>
    <w:rsid w:val="002F60F6"/>
    <w:rsid w:val="00371865"/>
    <w:rsid w:val="003A4C51"/>
    <w:rsid w:val="003F1D21"/>
    <w:rsid w:val="0041248A"/>
    <w:rsid w:val="00415D80"/>
    <w:rsid w:val="00421252"/>
    <w:rsid w:val="0045736B"/>
    <w:rsid w:val="004771C9"/>
    <w:rsid w:val="00484BC5"/>
    <w:rsid w:val="004965DE"/>
    <w:rsid w:val="004A6A01"/>
    <w:rsid w:val="004C3D88"/>
    <w:rsid w:val="004E181F"/>
    <w:rsid w:val="004E302F"/>
    <w:rsid w:val="004E385B"/>
    <w:rsid w:val="0052026C"/>
    <w:rsid w:val="005217C7"/>
    <w:rsid w:val="00531F74"/>
    <w:rsid w:val="0053511B"/>
    <w:rsid w:val="00572435"/>
    <w:rsid w:val="0058543F"/>
    <w:rsid w:val="005B13B5"/>
    <w:rsid w:val="005C0B38"/>
    <w:rsid w:val="005C73ED"/>
    <w:rsid w:val="005F283E"/>
    <w:rsid w:val="00610595"/>
    <w:rsid w:val="006669E0"/>
    <w:rsid w:val="006C31FE"/>
    <w:rsid w:val="006D4FA2"/>
    <w:rsid w:val="006E731F"/>
    <w:rsid w:val="007016E8"/>
    <w:rsid w:val="00703A40"/>
    <w:rsid w:val="00727538"/>
    <w:rsid w:val="00727B09"/>
    <w:rsid w:val="00747A01"/>
    <w:rsid w:val="00770695"/>
    <w:rsid w:val="00772A47"/>
    <w:rsid w:val="007B4B65"/>
    <w:rsid w:val="007E6559"/>
    <w:rsid w:val="007F39F5"/>
    <w:rsid w:val="008301E0"/>
    <w:rsid w:val="00844988"/>
    <w:rsid w:val="008D3EB6"/>
    <w:rsid w:val="00906F8C"/>
    <w:rsid w:val="0091768C"/>
    <w:rsid w:val="00932992"/>
    <w:rsid w:val="00953893"/>
    <w:rsid w:val="00965287"/>
    <w:rsid w:val="00970322"/>
    <w:rsid w:val="0097566E"/>
    <w:rsid w:val="009A1F88"/>
    <w:rsid w:val="009E0401"/>
    <w:rsid w:val="009E0ADC"/>
    <w:rsid w:val="00A049DD"/>
    <w:rsid w:val="00A0560D"/>
    <w:rsid w:val="00A15A6B"/>
    <w:rsid w:val="00A60F35"/>
    <w:rsid w:val="00A61D9A"/>
    <w:rsid w:val="00A6795E"/>
    <w:rsid w:val="00A85AA4"/>
    <w:rsid w:val="00A943A7"/>
    <w:rsid w:val="00AB7416"/>
    <w:rsid w:val="00AD1B2E"/>
    <w:rsid w:val="00AD5FA4"/>
    <w:rsid w:val="00AE0E37"/>
    <w:rsid w:val="00AE7C8B"/>
    <w:rsid w:val="00B011A7"/>
    <w:rsid w:val="00B357AD"/>
    <w:rsid w:val="00B62B7E"/>
    <w:rsid w:val="00B9327F"/>
    <w:rsid w:val="00B9724D"/>
    <w:rsid w:val="00BA4DB8"/>
    <w:rsid w:val="00BE7267"/>
    <w:rsid w:val="00C11BE4"/>
    <w:rsid w:val="00C34637"/>
    <w:rsid w:val="00C423D0"/>
    <w:rsid w:val="00C61D5E"/>
    <w:rsid w:val="00C76854"/>
    <w:rsid w:val="00C804C0"/>
    <w:rsid w:val="00C87140"/>
    <w:rsid w:val="00CA26F4"/>
    <w:rsid w:val="00CD58DB"/>
    <w:rsid w:val="00D10218"/>
    <w:rsid w:val="00D1074F"/>
    <w:rsid w:val="00D253F8"/>
    <w:rsid w:val="00D5274E"/>
    <w:rsid w:val="00D560C9"/>
    <w:rsid w:val="00D665F7"/>
    <w:rsid w:val="00D901AA"/>
    <w:rsid w:val="00D968A6"/>
    <w:rsid w:val="00E03A86"/>
    <w:rsid w:val="00E247A4"/>
    <w:rsid w:val="00E55394"/>
    <w:rsid w:val="00E768B1"/>
    <w:rsid w:val="00E9220B"/>
    <w:rsid w:val="00EB5168"/>
    <w:rsid w:val="00F16C66"/>
    <w:rsid w:val="00F32903"/>
    <w:rsid w:val="00F434BC"/>
    <w:rsid w:val="00F45991"/>
    <w:rsid w:val="00F826EF"/>
    <w:rsid w:val="00F93867"/>
    <w:rsid w:val="00FD05BD"/>
    <w:rsid w:val="00FE5FE7"/>
    <w:rsid w:val="00FF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09AA1E"/>
  <w15:docId w15:val="{80C12A18-81FD-480A-89F1-387E63A5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uiPriority="9" w:qFormat="1"/>
    <w:lsdException w:name="heading 3" w:locked="0" w:uiPriority="9" w:qFormat="1"/>
    <w:lsdException w:name="heading 4" w:locked="0" w:uiPriority="9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CA26F4"/>
    <w:pPr>
      <w:spacing w:after="200" w:line="276" w:lineRule="auto"/>
      <w:jc w:val="both"/>
    </w:pPr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rsid w:val="00FD05BD"/>
    <w:pPr>
      <w:keepNext/>
      <w:pageBreakBefore/>
      <w:numPr>
        <w:numId w:val="33"/>
      </w:numPr>
      <w:ind w:left="425"/>
      <w:outlineLvl w:val="0"/>
    </w:pPr>
    <w:rPr>
      <w:b/>
      <w:snapToGrid w:val="0"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D05BD"/>
    <w:pPr>
      <w:keepNext/>
      <w:numPr>
        <w:ilvl w:val="1"/>
        <w:numId w:val="33"/>
      </w:numPr>
      <w:spacing w:before="200"/>
      <w:ind w:left="567" w:hanging="567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A6795E"/>
    <w:pPr>
      <w:keepNext/>
      <w:numPr>
        <w:ilvl w:val="2"/>
        <w:numId w:val="33"/>
      </w:numPr>
      <w:spacing w:before="240" w:after="60"/>
      <w:outlineLvl w:val="2"/>
    </w:pPr>
    <w:rPr>
      <w:b/>
      <w:bCs/>
      <w:i/>
      <w:szCs w:val="26"/>
    </w:rPr>
  </w:style>
  <w:style w:type="paragraph" w:styleId="Heading4">
    <w:name w:val="heading 4"/>
    <w:basedOn w:val="Normal"/>
    <w:next w:val="Normal"/>
    <w:qFormat/>
    <w:rsid w:val="0052026C"/>
    <w:pPr>
      <w:keepNext/>
      <w:spacing w:after="120"/>
      <w:jc w:val="right"/>
      <w:outlineLvl w:val="3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B5168"/>
    <w:pPr>
      <w:tabs>
        <w:tab w:val="center" w:pos="4153"/>
        <w:tab w:val="right" w:pos="9781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rsid w:val="00EB5168"/>
    <w:pPr>
      <w:tabs>
        <w:tab w:val="center" w:pos="4153"/>
        <w:tab w:val="right" w:pos="8306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F16C66"/>
    <w:pPr>
      <w:tabs>
        <w:tab w:val="left" w:pos="567"/>
        <w:tab w:val="right" w:leader="dot" w:pos="9639"/>
      </w:tabs>
      <w:spacing w:before="120"/>
      <w:jc w:val="left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rsid w:val="00A943A7"/>
    <w:pPr>
      <w:tabs>
        <w:tab w:val="left" w:pos="1134"/>
        <w:tab w:val="right" w:leader="dot" w:pos="9639"/>
      </w:tabs>
      <w:spacing w:before="120"/>
      <w:ind w:left="567"/>
      <w:jc w:val="left"/>
    </w:pPr>
  </w:style>
  <w:style w:type="paragraph" w:styleId="TOC3">
    <w:name w:val="toc 3"/>
    <w:basedOn w:val="Normal"/>
    <w:next w:val="Normal"/>
    <w:autoRedefine/>
    <w:rsid w:val="000F7F7F"/>
    <w:pPr>
      <w:tabs>
        <w:tab w:val="left" w:pos="1800"/>
        <w:tab w:val="right" w:leader="dot" w:pos="9639"/>
      </w:tabs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customStyle="1" w:styleId="Heading2Char">
    <w:name w:val="Heading 2 Char"/>
    <w:link w:val="Heading2"/>
    <w:uiPriority w:val="9"/>
    <w:rsid w:val="00FD05BD"/>
    <w:rPr>
      <w:rFonts w:ascii="Arial" w:hAnsi="Arial"/>
      <w:b/>
      <w:bCs/>
      <w:iCs/>
      <w:sz w:val="24"/>
      <w:szCs w:val="28"/>
      <w:lang w:eastAsia="en-US"/>
    </w:rPr>
  </w:style>
  <w:style w:type="character" w:customStyle="1" w:styleId="FooterChar">
    <w:name w:val="Footer Char"/>
    <w:link w:val="Footer"/>
    <w:uiPriority w:val="99"/>
    <w:rsid w:val="00EB5168"/>
    <w:rPr>
      <w:sz w:val="22"/>
      <w:lang w:val="lt-LT" w:eastAsia="en-US" w:bidi="ar-SA"/>
    </w:rPr>
  </w:style>
  <w:style w:type="paragraph" w:customStyle="1" w:styleId="Autorius">
    <w:name w:val="Autorius"/>
    <w:basedOn w:val="Normal"/>
    <w:locked/>
    <w:rsid w:val="00C423D0"/>
    <w:pPr>
      <w:tabs>
        <w:tab w:val="left" w:pos="6096"/>
      </w:tabs>
      <w:spacing w:before="240"/>
      <w:ind w:left="4820"/>
    </w:pPr>
  </w:style>
  <w:style w:type="paragraph" w:customStyle="1" w:styleId="Vireliouraai">
    <w:name w:val="Viršelio užrašai"/>
    <w:basedOn w:val="Normal"/>
    <w:locked/>
    <w:rsid w:val="00A61D9A"/>
    <w:pPr>
      <w:spacing w:after="0"/>
      <w:jc w:val="center"/>
    </w:pPr>
  </w:style>
  <w:style w:type="paragraph" w:customStyle="1" w:styleId="Ataskaita">
    <w:name w:val="Ataskaita"/>
    <w:basedOn w:val="Normal"/>
    <w:next w:val="Vireliouraai"/>
    <w:locked/>
    <w:rsid w:val="00906F8C"/>
    <w:pPr>
      <w:spacing w:after="120"/>
      <w:jc w:val="center"/>
    </w:pPr>
    <w:rPr>
      <w:sz w:val="28"/>
    </w:rPr>
  </w:style>
  <w:style w:type="paragraph" w:customStyle="1" w:styleId="Ataskaitospavadinimas">
    <w:name w:val="Ataskaitos pavadinimas"/>
    <w:basedOn w:val="Vireliouraai"/>
    <w:next w:val="Vireliouraai"/>
    <w:locked/>
    <w:rsid w:val="00906F8C"/>
    <w:rPr>
      <w:b/>
      <w:sz w:val="36"/>
    </w:rPr>
  </w:style>
  <w:style w:type="paragraph" w:customStyle="1" w:styleId="Programostekstas">
    <w:name w:val="Programos tekstas"/>
    <w:basedOn w:val="Normal"/>
    <w:rsid w:val="00FD05BD"/>
    <w:pPr>
      <w:contextualSpacing/>
      <w:jc w:val="left"/>
    </w:pPr>
    <w:rPr>
      <w:rFonts w:ascii="Courier New" w:hAnsi="Courier New"/>
      <w:sz w:val="20"/>
    </w:rPr>
  </w:style>
  <w:style w:type="character" w:styleId="CommentReference">
    <w:name w:val="annotation reference"/>
    <w:semiHidden/>
    <w:rsid w:val="00A6795E"/>
    <w:rPr>
      <w:sz w:val="16"/>
      <w:szCs w:val="16"/>
    </w:rPr>
  </w:style>
  <w:style w:type="paragraph" w:styleId="CommentText">
    <w:name w:val="annotation text"/>
    <w:basedOn w:val="Normal"/>
    <w:semiHidden/>
    <w:rsid w:val="00A6795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6795E"/>
    <w:rPr>
      <w:b/>
      <w:bCs/>
    </w:rPr>
  </w:style>
  <w:style w:type="paragraph" w:styleId="BalloonText">
    <w:name w:val="Balloon Text"/>
    <w:basedOn w:val="Normal"/>
    <w:semiHidden/>
    <w:rsid w:val="00A6795E"/>
    <w:rPr>
      <w:rFonts w:ascii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9724D"/>
    <w:rPr>
      <w:color w:val="808080"/>
    </w:rPr>
  </w:style>
  <w:style w:type="paragraph" w:customStyle="1" w:styleId="Vireliouraaiparykintas">
    <w:name w:val="Viršelio užrašai (paryškintas)"/>
    <w:basedOn w:val="Vireliouraai"/>
    <w:next w:val="Vireliouraai"/>
    <w:qFormat/>
    <w:rsid w:val="00906F8C"/>
    <w:rPr>
      <w:b/>
    </w:rPr>
  </w:style>
  <w:style w:type="paragraph" w:customStyle="1" w:styleId="Autoriusparykintas">
    <w:name w:val="Autorius (paryškintas)"/>
    <w:basedOn w:val="Autorius"/>
    <w:next w:val="Autorius"/>
    <w:qFormat/>
    <w:rsid w:val="0045736B"/>
    <w:pPr>
      <w:spacing w:before="60"/>
    </w:pPr>
    <w:rPr>
      <w:b/>
    </w:rPr>
  </w:style>
  <w:style w:type="paragraph" w:customStyle="1" w:styleId="Autorirmasvirutinis">
    <w:name w:val="Autorių rėmas (viršutinis)"/>
    <w:basedOn w:val="Autorius"/>
    <w:next w:val="Autorius"/>
    <w:qFormat/>
    <w:rsid w:val="00C423D0"/>
    <w:pPr>
      <w:pBdr>
        <w:top w:val="single" w:sz="4" w:space="1" w:color="D4AF37"/>
      </w:pBdr>
      <w:spacing w:before="0"/>
    </w:pPr>
  </w:style>
  <w:style w:type="paragraph" w:customStyle="1" w:styleId="Autorirmasapatinis">
    <w:name w:val="Autorių rėmas (apatinis)"/>
    <w:basedOn w:val="Autorius"/>
    <w:next w:val="Vireliouraai"/>
    <w:qFormat/>
    <w:rsid w:val="00C423D0"/>
    <w:pPr>
      <w:pBdr>
        <w:bottom w:val="single" w:sz="4" w:space="1" w:color="D4AF37"/>
      </w:pBdr>
      <w:spacing w:before="0"/>
    </w:pPr>
  </w:style>
  <w:style w:type="table" w:customStyle="1" w:styleId="TableGrid1">
    <w:name w:val="Table Grid1"/>
    <w:basedOn w:val="TableNormal"/>
    <w:next w:val="TableGrid"/>
    <w:uiPriority w:val="39"/>
    <w:rsid w:val="005C0B38"/>
    <w:rPr>
      <w:rFonts w:ascii="Aptos" w:eastAsia="Aptos" w:hAnsi="Aptos" w:cs="Arial"/>
      <w:sz w:val="22"/>
      <w:szCs w:val="22"/>
      <w:lang w:eastAsia="en-US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locked/>
    <w:rsid w:val="005C0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C0B38"/>
    <w:rPr>
      <w:rFonts w:ascii="Aptos" w:eastAsia="Aptos" w:hAnsi="Aptos" w:cs="Arial"/>
      <w:sz w:val="22"/>
      <w:szCs w:val="22"/>
      <w:lang w:eastAsia="en-US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D901AA"/>
    <w:pPr>
      <w:ind w:left="720"/>
      <w:contextualSpacing/>
    </w:pPr>
  </w:style>
  <w:style w:type="paragraph" w:customStyle="1" w:styleId="Lentelscel">
    <w:name w:val="Lentelės celė"/>
    <w:qFormat/>
    <w:rsid w:val="00CA26F4"/>
    <w:pPr>
      <w:spacing w:before="60" w:after="60"/>
    </w:pPr>
    <w:rPr>
      <w:rFonts w:ascii="Arial" w:eastAsia="Aptos" w:hAnsi="Arial" w:cs="Arial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ste1\Desktop\118_Ataskaitos_sablona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BC673FE-EA2D-471B-ABF5-354F4456F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118_Ataskaitos_sablonas.dotx</Template>
  <TotalTime>79</TotalTime>
  <Pages>1</Pages>
  <Words>12702</Words>
  <Characters>7241</Characters>
  <Application>Microsoft Office Word</Application>
  <DocSecurity>0</DocSecurity>
  <Lines>60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KAUNO TECHNOLOGIJOS UNIVERSITETAS</vt:lpstr>
    </vt:vector>
  </TitlesOfParts>
  <Company>KTU-Tempus</Company>
  <LinksUpToDate>false</LinksUpToDate>
  <CharactersWithSpaces>19904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KAUNO TECHNOLOGIJOS UNIVERSITETAS</dc:title>
  <dc:creator>Vladas Steponavičius</dc:creator>
  <cp:lastModifiedBy>Vladas Steponavičius</cp:lastModifiedBy>
  <cp:revision>3</cp:revision>
  <cp:lastPrinted>2026-09-17T11:15:00Z</cp:lastPrinted>
  <dcterms:created xsi:type="dcterms:W3CDTF">2026-09-16T11:07:00Z</dcterms:created>
  <dcterms:modified xsi:type="dcterms:W3CDTF">2026-09-17T11:40:00Z</dcterms:modified>
</cp:coreProperties>
</file>